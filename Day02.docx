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9128" w14:textId="156E9667" w:rsidR="003013B5" w:rsidRPr="003837F9" w:rsidRDefault="00EB388A" w:rsidP="003013B5">
      <w:pPr>
        <w:pStyle w:val="Title"/>
        <w:rPr>
          <w:color w:val="FF0000"/>
        </w:rPr>
      </w:pPr>
      <w:r w:rsidRPr="003837F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AC827" wp14:editId="109D58A9">
                <wp:simplePos x="0" y="0"/>
                <wp:positionH relativeFrom="column">
                  <wp:posOffset>-543256</wp:posOffset>
                </wp:positionH>
                <wp:positionV relativeFrom="paragraph">
                  <wp:posOffset>-820420</wp:posOffset>
                </wp:positionV>
                <wp:extent cx="212035" cy="10018644"/>
                <wp:effectExtent l="0" t="0" r="0" b="19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35" cy="10018644"/>
                        </a:xfrm>
                        <a:prstGeom prst="rect">
                          <a:avLst/>
                        </a:prstGeom>
                        <a:solidFill>
                          <a:srgbClr val="DA34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B3A7F" id="Rectangle 1" o:spid="_x0000_s1026" style="position:absolute;margin-left:-42.8pt;margin-top:-64.6pt;width:16.7pt;height:78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" fillcolor="#da3467" stroked="f" strokeweight="1pt"/>
            </w:pict>
          </mc:Fallback>
        </mc:AlternateContent>
      </w:r>
      <w:r w:rsidR="00A25E3D" w:rsidRPr="003837F9">
        <w:rPr>
          <w:color w:val="FF0000"/>
        </w:rPr>
        <w:t xml:space="preserve">Introduction to </w:t>
      </w:r>
      <w:r w:rsidR="00FA214F" w:rsidRPr="003837F9">
        <w:rPr>
          <w:color w:val="FF0000"/>
        </w:rPr>
        <w:t>Asynchronous JavaScript</w:t>
      </w:r>
    </w:p>
    <w:p w14:paraId="7FA05706" w14:textId="77777777" w:rsidR="00A25E3D" w:rsidRDefault="00A25E3D" w:rsidP="00A25E3D">
      <w:pPr>
        <w:pStyle w:val="BodyText"/>
      </w:pPr>
    </w:p>
    <w:p w14:paraId="45377F2C" w14:textId="7FE5143C" w:rsidR="00FA214F" w:rsidRPr="003837F9" w:rsidRDefault="00FA214F" w:rsidP="00FA214F">
      <w:pPr>
        <w:pStyle w:val="Heading2"/>
        <w:jc w:val="center"/>
        <w:rPr>
          <w:color w:val="FF0000"/>
        </w:rPr>
      </w:pPr>
      <w:r w:rsidRPr="003837F9">
        <w:rPr>
          <w:color w:val="FF0000"/>
        </w:rPr>
        <w:t>Day 0</w:t>
      </w:r>
      <w:r w:rsidR="00317B2D">
        <w:rPr>
          <w:color w:val="FF0000"/>
        </w:rPr>
        <w:t>2</w:t>
      </w:r>
    </w:p>
    <w:p w14:paraId="7D16921F" w14:textId="77777777" w:rsidR="00FA214F" w:rsidRPr="003837F9" w:rsidRDefault="00FA214F" w:rsidP="00C0624E">
      <w:pPr>
        <w:pStyle w:val="BodyText"/>
        <w:rPr>
          <w:color w:val="FF0000"/>
        </w:rPr>
      </w:pPr>
    </w:p>
    <w:p w14:paraId="5B6BDB46" w14:textId="61923CE9" w:rsidR="00F73280" w:rsidRDefault="00F73280" w:rsidP="00C0624E">
      <w:pPr>
        <w:pStyle w:val="BodyText"/>
        <w:rPr>
          <w:rFonts w:ascii="Verdana" w:hAnsi="Verdana"/>
        </w:rPr>
      </w:pPr>
      <w:r>
        <w:rPr>
          <w:rFonts w:ascii="Verdana" w:hAnsi="Verdana"/>
        </w:rPr>
        <w:t>Whenever you hear this term, asynchronous, immediately think about time or specifically time delay</w:t>
      </w:r>
      <w:r w:rsidR="006B6341">
        <w:rPr>
          <w:rFonts w:ascii="Verdana" w:hAnsi="Verdana"/>
        </w:rPr>
        <w:t>s</w:t>
      </w:r>
      <w:r>
        <w:rPr>
          <w:rFonts w:ascii="Verdana" w:hAnsi="Verdana"/>
        </w:rPr>
        <w:t xml:space="preserve">. This term involves how we manage multiple events where one event </w:t>
      </w:r>
      <w:proofErr w:type="gramStart"/>
      <w:r>
        <w:rPr>
          <w:rFonts w:ascii="Verdana" w:hAnsi="Verdana"/>
        </w:rPr>
        <w:t>has to</w:t>
      </w:r>
      <w:proofErr w:type="gramEnd"/>
      <w:r>
        <w:rPr>
          <w:rFonts w:ascii="Verdana" w:hAnsi="Verdana"/>
        </w:rPr>
        <w:t xml:space="preserve"> wait for another event to complete. It is especially important in networking and communications but essentially anywhere an even</w:t>
      </w:r>
      <w:r w:rsidR="006B6341">
        <w:rPr>
          <w:rFonts w:ascii="Verdana" w:hAnsi="Verdana"/>
        </w:rPr>
        <w:t>t or task</w:t>
      </w:r>
      <w:r>
        <w:rPr>
          <w:rFonts w:ascii="Verdana" w:hAnsi="Verdana"/>
        </w:rPr>
        <w:t xml:space="preserve"> involves </w:t>
      </w:r>
      <w:proofErr w:type="gramStart"/>
      <w:r>
        <w:rPr>
          <w:rFonts w:ascii="Verdana" w:hAnsi="Verdana"/>
        </w:rPr>
        <w:t>some kind of a</w:t>
      </w:r>
      <w:proofErr w:type="gramEnd"/>
      <w:r>
        <w:rPr>
          <w:rFonts w:ascii="Verdana" w:hAnsi="Verdana"/>
        </w:rPr>
        <w:t xml:space="preserve"> delay. Think about opening a file, accessing a database or even about a button click.</w:t>
      </w:r>
    </w:p>
    <w:p w14:paraId="62748029" w14:textId="7118BA04" w:rsidR="005358CC" w:rsidRDefault="005358CC" w:rsidP="00C0624E">
      <w:pPr>
        <w:pStyle w:val="BodyText"/>
        <w:rPr>
          <w:rFonts w:ascii="Verdana" w:hAnsi="Verdana"/>
        </w:rPr>
      </w:pPr>
      <w:r w:rsidRPr="005358CC">
        <w:rPr>
          <w:rFonts w:ascii="Verdana" w:hAnsi="Verdana"/>
        </w:rPr>
        <w:t xml:space="preserve">Asynchronous programming </w:t>
      </w:r>
      <w:r>
        <w:rPr>
          <w:rFonts w:ascii="Verdana" w:hAnsi="Verdana"/>
        </w:rPr>
        <w:t xml:space="preserve">involves applying strategies </w:t>
      </w:r>
      <w:r w:rsidRPr="005358CC">
        <w:rPr>
          <w:rFonts w:ascii="Verdana" w:hAnsi="Verdana"/>
        </w:rPr>
        <w:t xml:space="preserve">that enables your program to start a task </w:t>
      </w:r>
      <w:r>
        <w:rPr>
          <w:rFonts w:ascii="Verdana" w:hAnsi="Verdana"/>
        </w:rPr>
        <w:t>that may take some time to complete, but at the same time</w:t>
      </w:r>
      <w:r w:rsidRPr="005358CC">
        <w:rPr>
          <w:rFonts w:ascii="Verdana" w:hAnsi="Verdana"/>
        </w:rPr>
        <w:t xml:space="preserve"> be able to respon</w:t>
      </w:r>
      <w:r>
        <w:rPr>
          <w:rFonts w:ascii="Verdana" w:hAnsi="Verdana"/>
        </w:rPr>
        <w:t>d</w:t>
      </w:r>
      <w:r w:rsidRPr="005358CC">
        <w:rPr>
          <w:rFonts w:ascii="Verdana" w:hAnsi="Verdana"/>
        </w:rPr>
        <w:t xml:space="preserve"> to other events </w:t>
      </w:r>
      <w:proofErr w:type="spellStart"/>
      <w:r w:rsidR="006B6341">
        <w:rPr>
          <w:rFonts w:ascii="Verdana" w:hAnsi="Verdana"/>
        </w:rPr>
        <w:t>happeining</w:t>
      </w:r>
      <w:proofErr w:type="spellEnd"/>
      <w:r w:rsidR="006B6341">
        <w:rPr>
          <w:rFonts w:ascii="Verdana" w:hAnsi="Verdana"/>
        </w:rPr>
        <w:t xml:space="preserve"> simultaneously</w:t>
      </w:r>
      <w:r>
        <w:rPr>
          <w:rFonts w:ascii="Verdana" w:hAnsi="Verdana"/>
        </w:rPr>
        <w:t>.</w:t>
      </w:r>
      <w:r w:rsidRPr="005358CC">
        <w:rPr>
          <w:rFonts w:ascii="Verdana" w:hAnsi="Verdana"/>
        </w:rPr>
        <w:t xml:space="preserve"> </w:t>
      </w:r>
      <w:r>
        <w:rPr>
          <w:rFonts w:ascii="Verdana" w:hAnsi="Verdana"/>
        </w:rPr>
        <w:t>If you did not manage this properly, the risk is that the application or OS itself may become non-responsive and lead to poor user experience.</w:t>
      </w:r>
    </w:p>
    <w:p w14:paraId="5CA51E9E" w14:textId="749B837A" w:rsidR="006B6341" w:rsidRDefault="006B6341" w:rsidP="00C0624E">
      <w:pPr>
        <w:pStyle w:val="BodyText"/>
        <w:rPr>
          <w:rFonts w:ascii="Verdana" w:hAnsi="Verdana"/>
        </w:rPr>
      </w:pPr>
      <w:r>
        <w:rPr>
          <w:rFonts w:ascii="Verdana" w:hAnsi="Verdana"/>
        </w:rPr>
        <w:t xml:space="preserve">Some of the more advanced programming languages like Java, C++ and C# </w:t>
      </w:r>
      <w:proofErr w:type="gramStart"/>
      <w:r>
        <w:rPr>
          <w:rFonts w:ascii="Verdana" w:hAnsi="Verdana"/>
        </w:rPr>
        <w:t>have the ability to</w:t>
      </w:r>
      <w:proofErr w:type="gramEnd"/>
      <w:r>
        <w:rPr>
          <w:rFonts w:ascii="Verdana" w:hAnsi="Verdana"/>
        </w:rPr>
        <w:t xml:space="preserve"> spurn multiple threads. JavaScript needs an environment to operate such as the browser or the NodeJS environment. JS therefore is single-threaded and </w:t>
      </w:r>
      <w:proofErr w:type="gramStart"/>
      <w:r>
        <w:rPr>
          <w:rFonts w:ascii="Verdana" w:hAnsi="Verdana"/>
        </w:rPr>
        <w:t>has to</w:t>
      </w:r>
      <w:proofErr w:type="gramEnd"/>
      <w:r>
        <w:rPr>
          <w:rFonts w:ascii="Verdana" w:hAnsi="Verdana"/>
        </w:rPr>
        <w:t xml:space="preserve"> manage multiple tasks on one single tread or processing stream. The bootcamp is about how JS uses its environment to manage multiple tasks going on at the same time.</w:t>
      </w:r>
    </w:p>
    <w:p w14:paraId="0D0FE0A6" w14:textId="352A0790" w:rsidR="00F94790" w:rsidRDefault="00F94790" w:rsidP="00C0624E">
      <w:pPr>
        <w:pStyle w:val="BodyText"/>
        <w:rPr>
          <w:rFonts w:ascii="Verdana" w:hAnsi="Verdana"/>
        </w:rPr>
      </w:pPr>
    </w:p>
    <w:p w14:paraId="2870EF30" w14:textId="0F94D00B" w:rsidR="00F94790" w:rsidRDefault="00F94790" w:rsidP="00C0624E">
      <w:pPr>
        <w:pStyle w:val="BodyText"/>
        <w:rPr>
          <w:rFonts w:ascii="Verdana" w:hAnsi="Verdana"/>
        </w:rPr>
      </w:pPr>
    </w:p>
    <w:p w14:paraId="5AFDF409" w14:textId="5B87E664" w:rsidR="00F94790" w:rsidRDefault="00F94790" w:rsidP="00C0624E">
      <w:pPr>
        <w:pStyle w:val="BodyText"/>
        <w:rPr>
          <w:rFonts w:ascii="Verdana" w:hAnsi="Verdana"/>
        </w:rPr>
      </w:pPr>
    </w:p>
    <w:p w14:paraId="079E8477" w14:textId="674C7F8D" w:rsidR="00F94790" w:rsidRDefault="00F94790" w:rsidP="00C0624E">
      <w:pPr>
        <w:pStyle w:val="BodyText"/>
        <w:rPr>
          <w:rFonts w:ascii="Verdana" w:hAnsi="Verdana"/>
        </w:rPr>
      </w:pPr>
    </w:p>
    <w:p w14:paraId="7CC63882" w14:textId="5B72CFD5" w:rsidR="00F94790" w:rsidRDefault="00F94790" w:rsidP="00C0624E">
      <w:pPr>
        <w:pStyle w:val="BodyText"/>
        <w:rPr>
          <w:rFonts w:ascii="Verdana" w:hAnsi="Verdana"/>
        </w:rPr>
      </w:pPr>
    </w:p>
    <w:p w14:paraId="5E9BFAEA" w14:textId="5CDDAF9F" w:rsidR="00F94790" w:rsidRDefault="00F94790" w:rsidP="00C0624E">
      <w:pPr>
        <w:pStyle w:val="BodyText"/>
        <w:rPr>
          <w:rFonts w:ascii="Verdana" w:hAnsi="Verdana"/>
        </w:rPr>
      </w:pPr>
    </w:p>
    <w:p w14:paraId="3FA7532F" w14:textId="112F058C" w:rsidR="00F94790" w:rsidRDefault="00F94790" w:rsidP="00C0624E">
      <w:pPr>
        <w:pStyle w:val="BodyText"/>
        <w:rPr>
          <w:rFonts w:ascii="Verdana" w:hAnsi="Verdana"/>
        </w:rPr>
      </w:pPr>
    </w:p>
    <w:p w14:paraId="53F48CAC" w14:textId="67C580E4" w:rsidR="00F94790" w:rsidRDefault="00F94790" w:rsidP="00C0624E">
      <w:pPr>
        <w:pStyle w:val="BodyText"/>
        <w:rPr>
          <w:rFonts w:ascii="Verdana" w:hAnsi="Verdana"/>
        </w:rPr>
      </w:pPr>
    </w:p>
    <w:p w14:paraId="7CD339C7" w14:textId="51288FEC" w:rsidR="00F94790" w:rsidRPr="00F94790" w:rsidRDefault="00F94790" w:rsidP="00F94790">
      <w:pPr>
        <w:pStyle w:val="Heading1"/>
        <w:rPr>
          <w:color w:val="DA3467"/>
        </w:rPr>
      </w:pPr>
      <w:r w:rsidRPr="00F94790">
        <w:rPr>
          <w:color w:val="DA3467"/>
        </w:rPr>
        <w:lastRenderedPageBreak/>
        <w:t xml:space="preserve">Part </w:t>
      </w:r>
      <w:r>
        <w:rPr>
          <w:color w:val="DA3467"/>
        </w:rPr>
        <w:t>1</w:t>
      </w:r>
      <w:r w:rsidRPr="00F94790">
        <w:rPr>
          <w:color w:val="DA3467"/>
        </w:rPr>
        <w:t xml:space="preserve"> – Promise Methods</w:t>
      </w:r>
    </w:p>
    <w:p w14:paraId="4E5C7955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4CA79D67" w14:textId="77777777" w:rsidR="00F94790" w:rsidRPr="00F94790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t xml:space="preserve">The </w:t>
      </w:r>
      <w:proofErr w:type="spellStart"/>
      <w:r w:rsidRPr="00F94790">
        <w:rPr>
          <w:rFonts w:ascii="Verdana" w:hAnsi="Verdana"/>
        </w:rPr>
        <w:t>Proimise</w:t>
      </w:r>
      <w:proofErr w:type="spellEnd"/>
      <w:r w:rsidRPr="00F94790">
        <w:rPr>
          <w:rFonts w:ascii="Verdana" w:hAnsi="Verdana"/>
        </w:rPr>
        <w:t xml:space="preserve"> object comes with several methods like </w:t>
      </w:r>
      <w:r w:rsidRPr="008829D6">
        <w:rPr>
          <w:rFonts w:ascii="Verdana" w:hAnsi="Verdana"/>
          <w:b/>
          <w:bCs/>
        </w:rPr>
        <w:t>.all()</w:t>
      </w:r>
      <w:r w:rsidRPr="00F94790">
        <w:rPr>
          <w:rFonts w:ascii="Verdana" w:hAnsi="Verdana"/>
        </w:rPr>
        <w:t>, .</w:t>
      </w:r>
      <w:proofErr w:type="spellStart"/>
      <w:r w:rsidRPr="008829D6">
        <w:rPr>
          <w:rFonts w:ascii="Verdana" w:hAnsi="Verdana"/>
          <w:b/>
          <w:bCs/>
        </w:rPr>
        <w:t>allSettled</w:t>
      </w:r>
      <w:proofErr w:type="spellEnd"/>
      <w:r w:rsidRPr="008829D6">
        <w:rPr>
          <w:rFonts w:ascii="Verdana" w:hAnsi="Verdana"/>
          <w:b/>
          <w:bCs/>
        </w:rPr>
        <w:t>()</w:t>
      </w:r>
      <w:r w:rsidRPr="00F94790">
        <w:rPr>
          <w:rFonts w:ascii="Verdana" w:hAnsi="Verdana"/>
        </w:rPr>
        <w:t xml:space="preserve"> and .</w:t>
      </w:r>
      <w:r w:rsidRPr="008829D6">
        <w:rPr>
          <w:rFonts w:ascii="Verdana" w:hAnsi="Verdana"/>
          <w:b/>
          <w:bCs/>
        </w:rPr>
        <w:t>race().</w:t>
      </w:r>
      <w:r w:rsidRPr="00F94790">
        <w:rPr>
          <w:rFonts w:ascii="Verdana" w:hAnsi="Verdana"/>
        </w:rPr>
        <w:t xml:space="preserve"> Refer to the documentation for more information on these. We will demonstrate just a couple in the bootcamp. The following code will be executed inside of a NodeJS environment, although most of it will work with regular JavaScript running in a browser.</w:t>
      </w:r>
    </w:p>
    <w:p w14:paraId="554E44FE" w14:textId="08B3C10A" w:rsidR="00F94790" w:rsidRPr="00F94790" w:rsidRDefault="00232D1C" w:rsidP="00F94790">
      <w:pPr>
        <w:pStyle w:val="BodyText"/>
        <w:rPr>
          <w:rFonts w:ascii="Verdana" w:hAnsi="Verdana"/>
        </w:rPr>
      </w:pPr>
      <w:r>
        <w:rPr>
          <w:rFonts w:ascii="Verdana" w:hAnsi="Verdana"/>
        </w:rPr>
        <w:t>So, if you have the same code from Day01 Part7, then continue using it, otherwise all you need for this part is a JavaScript file running in a Node environment.</w:t>
      </w:r>
    </w:p>
    <w:p w14:paraId="36B9B68A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 xml:space="preserve">Since a Promise is just another object in JS, it comes with a few static methods like 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resolve().</w:t>
      </w:r>
      <w:r w:rsidRPr="00F94790">
        <w:rPr>
          <w:rFonts w:ascii="Verdana" w:hAnsi="Verdana"/>
        </w:rPr>
        <w:t xml:space="preserve"> We can call this method immediately and pass some data to it and it will just work: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4C691C45" w14:textId="77777777" w:rsidTr="007D53D1">
        <w:tc>
          <w:tcPr>
            <w:tcW w:w="9640" w:type="dxa"/>
          </w:tcPr>
          <w:p w14:paraId="0D9CA60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D9AF300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pf1.then(data=&gt;console.log(data));</w:t>
            </w:r>
          </w:p>
        </w:tc>
      </w:tr>
    </w:tbl>
    <w:p w14:paraId="776E51AA" w14:textId="77777777" w:rsidR="00F94790" w:rsidRPr="00F94790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br/>
      </w:r>
    </w:p>
    <w:p w14:paraId="5E3FD55A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>We could copy the two lines and create a different Promise: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557A11F8" w14:textId="77777777" w:rsidTr="007D53D1">
        <w:tc>
          <w:tcPr>
            <w:tcW w:w="9640" w:type="dxa"/>
          </w:tcPr>
          <w:p w14:paraId="51E8BB6E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86B4DB7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pf1.then(data=&gt;console.log(data)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7914EC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1C8723D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77603BD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pf2.then(data=&gt;console.log(data));</w:t>
            </w:r>
          </w:p>
        </w:tc>
      </w:tr>
    </w:tbl>
    <w:p w14:paraId="47104CA8" w14:textId="77777777" w:rsidR="00F94790" w:rsidRPr="00F94790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br/>
      </w:r>
      <w:r w:rsidRPr="00F94790">
        <w:rPr>
          <w:rFonts w:ascii="Verdana" w:hAnsi="Verdana"/>
        </w:rPr>
        <w:br/>
      </w:r>
    </w:p>
    <w:p w14:paraId="5759A2A5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2D01D34B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 xml:space="preserve">There is a method however that allows us to handle multiple promises, </w:t>
      </w:r>
      <w:proofErr w:type="spellStart"/>
      <w:proofErr w:type="gramStart"/>
      <w:r w:rsidRPr="00F94790">
        <w:rPr>
          <w:rFonts w:ascii="Verdana" w:hAnsi="Verdana"/>
        </w:rPr>
        <w:t>its</w:t>
      </w:r>
      <w:proofErr w:type="spellEnd"/>
      <w:proofErr w:type="gramEnd"/>
      <w:r w:rsidRPr="00F94790">
        <w:rPr>
          <w:rFonts w:ascii="Verdana" w:hAnsi="Verdana"/>
        </w:rPr>
        <w:t xml:space="preserve"> called the 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.all()</w:t>
      </w:r>
      <w:r w:rsidRPr="00F94790">
        <w:rPr>
          <w:rFonts w:ascii="Verdana" w:hAnsi="Verdana"/>
        </w:rPr>
        <w:t xml:space="preserve"> method. Here is how it is applied in this situation: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6DCEBA48" w14:textId="77777777" w:rsidTr="007D53D1">
        <w:tc>
          <w:tcPr>
            <w:tcW w:w="9640" w:type="dxa"/>
          </w:tcPr>
          <w:p w14:paraId="3A13B159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08779A7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//pf1.then(data=&gt;console.log(data)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852B8B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885DF8F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2DE53E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//pf2.then(data=&gt;console.log(data)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646A947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FD8DE22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Promise.all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([pf1], [pf2]);</w:t>
            </w:r>
          </w:p>
        </w:tc>
      </w:tr>
    </w:tbl>
    <w:p w14:paraId="2ECD46C8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14212C6B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7B1BC77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376B987E" w14:textId="77777777" w:rsidR="00F94790" w:rsidRPr="00F94790" w:rsidRDefault="00F94790" w:rsidP="000963CC">
      <w:pPr>
        <w:pStyle w:val="BodyText"/>
        <w:ind w:firstLine="720"/>
        <w:rPr>
          <w:rFonts w:ascii="Verdana" w:hAnsi="Verdana"/>
          <w:sz w:val="20"/>
          <w:szCs w:val="20"/>
        </w:rPr>
      </w:pPr>
      <w:r w:rsidRPr="00F94790">
        <w:rPr>
          <w:rFonts w:ascii="Verdana" w:hAnsi="Verdana"/>
          <w:sz w:val="20"/>
          <w:szCs w:val="20"/>
        </w:rPr>
        <w:t xml:space="preserve">Notice that </w:t>
      </w:r>
      <w:proofErr w:type="gramStart"/>
      <w:r w:rsidRPr="00F94790">
        <w:rPr>
          <w:rFonts w:ascii="Verdana" w:hAnsi="Verdana"/>
          <w:sz w:val="20"/>
          <w:szCs w:val="20"/>
        </w:rPr>
        <w:t>the all</w:t>
      </w:r>
      <w:proofErr w:type="gramEnd"/>
      <w:r w:rsidRPr="00F94790">
        <w:rPr>
          <w:rFonts w:ascii="Verdana" w:hAnsi="Verdana"/>
          <w:sz w:val="20"/>
          <w:szCs w:val="20"/>
        </w:rPr>
        <w:t>() method takes a single array that contains the individual Promises</w:t>
      </w:r>
    </w:p>
    <w:p w14:paraId="03BB5B42" w14:textId="7A7EFE5F" w:rsidR="00F94790" w:rsidRPr="00F94790" w:rsidRDefault="00290144">
      <w:pPr>
        <w:pStyle w:val="BodyText"/>
        <w:numPr>
          <w:ilvl w:val="0"/>
          <w:numId w:val="16"/>
        </w:numPr>
        <w:rPr>
          <w:rFonts w:ascii="Verdana" w:hAnsi="Verdana"/>
        </w:rPr>
      </w:pP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p</w:t>
      </w:r>
      <w:r w:rsidR="00F94790" w:rsidRPr="00290144">
        <w:rPr>
          <w:rFonts w:ascii="Courier New" w:eastAsia="Times New Roman" w:hAnsi="Courier New" w:cs="Courier New"/>
          <w:b/>
          <w:bCs/>
          <w:sz w:val="20"/>
          <w:szCs w:val="20"/>
        </w:rPr>
        <w:t>romise.all</w:t>
      </w:r>
      <w:proofErr w:type="spellEnd"/>
      <w:r w:rsidR="00F94790" w:rsidRPr="0029014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="00F94790" w:rsidRPr="00F94790">
        <w:rPr>
          <w:rFonts w:ascii="Verdana" w:hAnsi="Verdana"/>
        </w:rPr>
        <w:t xml:space="preserve"> returns a single Promise, so we need a </w:t>
      </w:r>
      <w:r w:rsidR="00F94790" w:rsidRPr="00290144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then() </w:t>
      </w:r>
      <w:r w:rsidR="00F94790" w:rsidRPr="00F94790">
        <w:rPr>
          <w:rFonts w:ascii="Verdana" w:hAnsi="Verdana"/>
        </w:rPr>
        <w:t xml:space="preserve">method </w:t>
      </w:r>
      <w:proofErr w:type="gramStart"/>
      <w:r w:rsidR="00F94790" w:rsidRPr="00F94790">
        <w:rPr>
          <w:rFonts w:ascii="Verdana" w:hAnsi="Verdana"/>
        </w:rPr>
        <w:t>in order to</w:t>
      </w:r>
      <w:proofErr w:type="gramEnd"/>
      <w:r w:rsidR="00F94790" w:rsidRPr="00F94790">
        <w:rPr>
          <w:rFonts w:ascii="Verdana" w:hAnsi="Verdana"/>
        </w:rPr>
        <w:t xml:space="preserve"> see any result of the array of promises: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195EBADA" w14:textId="77777777" w:rsidTr="007D53D1">
        <w:tc>
          <w:tcPr>
            <w:tcW w:w="9640" w:type="dxa"/>
          </w:tcPr>
          <w:p w14:paraId="45A8A16F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145EA7A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//pf1.then(data=&gt;console.log(data)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2412B48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9261E6E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66A416C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//pf2.then(data=&gt;console.log(data)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55C8F7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AF7DFA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Promise.all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([pf1, pf2])</w:t>
            </w:r>
          </w:p>
          <w:p w14:paraId="524B0DD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.then((data)=&gt;{</w:t>
            </w:r>
          </w:p>
          <w:p w14:paraId="245DB4B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console.log(data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9EB77C6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62330174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9CBAB30" w14:textId="77777777" w:rsidR="00F94790" w:rsidRPr="00F94790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br/>
      </w:r>
    </w:p>
    <w:p w14:paraId="7573276D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DBC7C61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22FC71C7" w14:textId="41712EBD" w:rsidR="00F94790" w:rsidRDefault="00F94790" w:rsidP="00F94790">
      <w:pPr>
        <w:pStyle w:val="BodyText"/>
        <w:rPr>
          <w:rFonts w:ascii="Verdana" w:hAnsi="Verdana"/>
        </w:rPr>
      </w:pPr>
    </w:p>
    <w:p w14:paraId="2E1ACF3E" w14:textId="77777777" w:rsidR="00073736" w:rsidRPr="00F94790" w:rsidRDefault="00073736" w:rsidP="00F94790">
      <w:pPr>
        <w:pStyle w:val="BodyText"/>
        <w:rPr>
          <w:rFonts w:ascii="Verdana" w:hAnsi="Verdana"/>
        </w:rPr>
      </w:pPr>
    </w:p>
    <w:p w14:paraId="6B268704" w14:textId="7ED3F02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proofErr w:type="spellStart"/>
      <w:proofErr w:type="gramStart"/>
      <w:r w:rsidRPr="00F94790">
        <w:rPr>
          <w:rFonts w:ascii="Verdana" w:hAnsi="Verdana"/>
        </w:rPr>
        <w:t>Lets</w:t>
      </w:r>
      <w:proofErr w:type="spellEnd"/>
      <w:proofErr w:type="gramEnd"/>
      <w:r w:rsidRPr="00F94790">
        <w:rPr>
          <w:rFonts w:ascii="Verdana" w:hAnsi="Verdana"/>
        </w:rPr>
        <w:t xml:space="preserve"> add a third Promise with a delay </w:t>
      </w:r>
      <w:r w:rsidR="00290144">
        <w:rPr>
          <w:rFonts w:ascii="Verdana" w:hAnsi="Verdana"/>
        </w:rPr>
        <w:t>of</w:t>
      </w:r>
      <w:r w:rsidRPr="00F94790">
        <w:rPr>
          <w:rFonts w:ascii="Verdana" w:hAnsi="Verdana"/>
        </w:rPr>
        <w:t xml:space="preserve"> zero</w:t>
      </w:r>
      <w:r w:rsidR="00290144">
        <w:rPr>
          <w:rFonts w:ascii="Verdana" w:hAnsi="Verdana"/>
        </w:rPr>
        <w:t xml:space="preserve"> seconds</w:t>
      </w:r>
      <w:r w:rsidRPr="00F94790">
        <w:rPr>
          <w:rFonts w:ascii="Verdana" w:hAnsi="Verdana"/>
        </w:rPr>
        <w:t xml:space="preserve"> for now: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5935"/>
        <w:gridCol w:w="3686"/>
      </w:tblGrid>
      <w:tr w:rsidR="00F94790" w:rsidRPr="00F94790" w14:paraId="11565F41" w14:textId="77777777" w:rsidTr="007D53D1">
        <w:tc>
          <w:tcPr>
            <w:tcW w:w="5935" w:type="dxa"/>
          </w:tcPr>
          <w:p w14:paraId="4016A48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FB1D309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pf3 = new Promise((resolve, reject) =&gt; {</w:t>
            </w:r>
          </w:p>
          <w:p w14:paraId="23F9E8DF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(resolve, 0, 2022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5677C5E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2E1AF552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too");</w:t>
            </w:r>
          </w:p>
        </w:tc>
        <w:tc>
          <w:tcPr>
            <w:tcW w:w="3686" w:type="dxa"/>
          </w:tcPr>
          <w:p w14:paraId="5B421617" w14:textId="77777777" w:rsidR="00F94790" w:rsidRPr="009B13B0" w:rsidRDefault="00F94790" w:rsidP="00F94790">
            <w:pPr>
              <w:pStyle w:val="BodyTex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B13B0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Note: in this case the </w:t>
            </w:r>
            <w:proofErr w:type="spellStart"/>
            <w:r w:rsidRPr="009B13B0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setTimeout</w:t>
            </w:r>
            <w:proofErr w:type="spellEnd"/>
            <w:r w:rsidRPr="009B13B0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() method is calling the resolve() method after 0 seconds and the value 2022 is being passed into the resolve() method</w:t>
            </w:r>
          </w:p>
        </w:tc>
      </w:tr>
    </w:tbl>
    <w:p w14:paraId="3990ED7F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07F3F369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34CDC78E" w14:textId="77777777" w:rsidR="00F94790" w:rsidRPr="00F94790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br/>
      </w:r>
    </w:p>
    <w:p w14:paraId="3B070EC2" w14:textId="77777777" w:rsidR="000963CC" w:rsidRDefault="00F94790" w:rsidP="00F94790">
      <w:pPr>
        <w:pStyle w:val="BodyText"/>
        <w:rPr>
          <w:rFonts w:ascii="Verdana" w:hAnsi="Verdana"/>
        </w:rPr>
      </w:pPr>
      <w:r w:rsidRPr="00F94790">
        <w:rPr>
          <w:rFonts w:ascii="Verdana" w:hAnsi="Verdana"/>
        </w:rPr>
        <w:br/>
      </w:r>
    </w:p>
    <w:p w14:paraId="60F6CE00" w14:textId="185D76AE" w:rsidR="00F94790" w:rsidRPr="00F94790" w:rsidRDefault="00F94790" w:rsidP="00073736">
      <w:pPr>
        <w:pStyle w:val="BodyText"/>
        <w:ind w:left="720"/>
        <w:rPr>
          <w:rFonts w:ascii="Verdana" w:hAnsi="Verdana"/>
        </w:rPr>
      </w:pPr>
      <w:r w:rsidRPr="00F94790">
        <w:rPr>
          <w:rFonts w:ascii="Verdana" w:hAnsi="Verdana"/>
          <w:sz w:val="20"/>
          <w:szCs w:val="20"/>
        </w:rPr>
        <w:t>I removed all the comments for this one, also  the data being resolved here is a numeric 2022</w:t>
      </w:r>
    </w:p>
    <w:p w14:paraId="7749D287" w14:textId="303AE46E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 xml:space="preserve">Now just add this new Promise </w:t>
      </w:r>
      <w:r w:rsidR="006011D9">
        <w:rPr>
          <w:rFonts w:ascii="Verdana" w:hAnsi="Verdana"/>
        </w:rPr>
        <w:t xml:space="preserve">(pf3) </w:t>
      </w:r>
      <w:r w:rsidRPr="00F94790">
        <w:rPr>
          <w:rFonts w:ascii="Verdana" w:hAnsi="Verdana"/>
        </w:rPr>
        <w:t xml:space="preserve">to the array being passed to </w:t>
      </w:r>
      <w:proofErr w:type="gramStart"/>
      <w:r w:rsidRPr="00F94790">
        <w:rPr>
          <w:rFonts w:ascii="Verdana" w:hAnsi="Verdana"/>
        </w:rPr>
        <w:t>the all</w:t>
      </w:r>
      <w:proofErr w:type="gramEnd"/>
      <w:r w:rsidRPr="00F94790">
        <w:rPr>
          <w:rFonts w:ascii="Verdana" w:hAnsi="Verdana"/>
        </w:rPr>
        <w:t xml:space="preserve"> method and everything should work like before just that now we have 3 </w:t>
      </w:r>
      <w:proofErr w:type="spellStart"/>
      <w:r w:rsidRPr="00F94790">
        <w:rPr>
          <w:rFonts w:ascii="Verdana" w:hAnsi="Verdana"/>
        </w:rPr>
        <w:t>promisses</w:t>
      </w:r>
      <w:proofErr w:type="spellEnd"/>
      <w:r w:rsidRPr="00F94790">
        <w:rPr>
          <w:rFonts w:ascii="Verdana" w:hAnsi="Verdana"/>
        </w:rPr>
        <w:t>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447EF56C" w14:textId="77777777" w:rsidTr="007D53D1">
        <w:tc>
          <w:tcPr>
            <w:tcW w:w="9640" w:type="dxa"/>
          </w:tcPr>
          <w:p w14:paraId="661E80E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B43DB23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53A908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Promise.all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([pf1, pf2, pf3])</w:t>
            </w:r>
          </w:p>
          <w:p w14:paraId="22C84BF7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.then((data)=&gt;{</w:t>
            </w:r>
          </w:p>
          <w:p w14:paraId="7916F4EE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console.log(data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0BF4321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5599FF0F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0FDACB0D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0EFA8170" w14:textId="05B37D9B" w:rsidR="00F94790" w:rsidRPr="00F94790" w:rsidRDefault="00F94790" w:rsidP="00F94790">
      <w:pPr>
        <w:pStyle w:val="BodyText"/>
        <w:rPr>
          <w:rFonts w:ascii="Verdana" w:hAnsi="Verdana"/>
        </w:rPr>
      </w:pPr>
    </w:p>
    <w:p w14:paraId="4BAF88CE" w14:textId="38E35DFE" w:rsidR="00F94790" w:rsidRPr="00F94790" w:rsidRDefault="00F94790" w:rsidP="00073736">
      <w:pPr>
        <w:pStyle w:val="BodyText"/>
        <w:ind w:firstLine="720"/>
        <w:rPr>
          <w:rFonts w:ascii="Verdana" w:hAnsi="Verdana"/>
        </w:rPr>
      </w:pPr>
      <w:r w:rsidRPr="00F94790">
        <w:rPr>
          <w:rFonts w:ascii="Verdana" w:hAnsi="Verdana"/>
          <w:sz w:val="20"/>
          <w:szCs w:val="20"/>
        </w:rPr>
        <w:t>The output should be: [ 'done', 'mee too', 2022 ]</w:t>
      </w:r>
    </w:p>
    <w:p w14:paraId="28201A15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>Now let us add a delay to that third Promise: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48CEAB4A" w14:textId="77777777" w:rsidTr="007D53D1">
        <w:tc>
          <w:tcPr>
            <w:tcW w:w="9640" w:type="dxa"/>
          </w:tcPr>
          <w:p w14:paraId="729569E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pf3 = new Promise((resolve, reject) =&gt; {</w:t>
            </w:r>
          </w:p>
          <w:p w14:paraId="690C8753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(resolve, 2000, 2022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0B0753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2C8D6E56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("mee too");</w:t>
            </w:r>
          </w:p>
        </w:tc>
      </w:tr>
    </w:tbl>
    <w:p w14:paraId="3B8E0BC0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3E20B5A0" w14:textId="77777777" w:rsidR="000963CC" w:rsidRDefault="000963CC" w:rsidP="00F94790">
      <w:pPr>
        <w:pStyle w:val="BodyText"/>
        <w:rPr>
          <w:rFonts w:ascii="Verdana" w:hAnsi="Verdana"/>
        </w:rPr>
      </w:pPr>
    </w:p>
    <w:p w14:paraId="7D6D8DEB" w14:textId="07C60CE9" w:rsidR="00F94790" w:rsidRPr="00F94790" w:rsidRDefault="00F94790" w:rsidP="00073736">
      <w:pPr>
        <w:pStyle w:val="BodyText"/>
        <w:ind w:firstLine="720"/>
        <w:rPr>
          <w:rFonts w:ascii="Verdana" w:hAnsi="Verdana"/>
        </w:rPr>
      </w:pPr>
      <w:r w:rsidRPr="00F94790">
        <w:rPr>
          <w:rFonts w:ascii="Verdana" w:hAnsi="Verdana"/>
          <w:sz w:val="20"/>
          <w:szCs w:val="20"/>
        </w:rPr>
        <w:t xml:space="preserve">In this case we still get the same </w:t>
      </w:r>
      <w:proofErr w:type="gramStart"/>
      <w:r w:rsidRPr="00F94790">
        <w:rPr>
          <w:rFonts w:ascii="Verdana" w:hAnsi="Verdana"/>
          <w:sz w:val="20"/>
          <w:szCs w:val="20"/>
        </w:rPr>
        <w:t>result</w:t>
      </w:r>
      <w:proofErr w:type="gramEnd"/>
      <w:r w:rsidRPr="00F94790">
        <w:rPr>
          <w:rFonts w:ascii="Verdana" w:hAnsi="Verdana"/>
          <w:sz w:val="20"/>
          <w:szCs w:val="20"/>
        </w:rPr>
        <w:t xml:space="preserve"> but we had to wait 2 seconds</w:t>
      </w:r>
    </w:p>
    <w:p w14:paraId="6EEA7777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>Add error handling: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74EE042E" w14:textId="77777777" w:rsidTr="007D53D1">
        <w:tc>
          <w:tcPr>
            <w:tcW w:w="9640" w:type="dxa"/>
          </w:tcPr>
          <w:p w14:paraId="33F5FD41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Promise.all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([pf1, pf2, pf3])</w:t>
            </w:r>
          </w:p>
          <w:p w14:paraId="7F01652D" w14:textId="5660739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</w:t>
            </w:r>
            <w:r w:rsidR="0029014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739362E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console.log(data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8457BE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</w:t>
            </w:r>
          </w:p>
          <w:p w14:paraId="1CAF13E1" w14:textId="6EE30A33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.catch(err</w:t>
            </w:r>
            <w:r w:rsidR="0029014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=&gt;</w:t>
            </w:r>
            <w:r w:rsidR="0029014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039A52D1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console.log(err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267D89E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6A23504B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67CC498D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232E8D2D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4BEAC0DA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20C48556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 xml:space="preserve">Now introduce an error on any of the three </w:t>
      </w:r>
      <w:proofErr w:type="spellStart"/>
      <w:r w:rsidRPr="00F94790">
        <w:rPr>
          <w:rFonts w:ascii="Verdana" w:hAnsi="Verdana"/>
        </w:rPr>
        <w:t>Promisses</w:t>
      </w:r>
      <w:proofErr w:type="spellEnd"/>
      <w:r w:rsidRPr="00F94790">
        <w:rPr>
          <w:rFonts w:ascii="Verdana" w:hAnsi="Verdana"/>
        </w:rPr>
        <w:t>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63D6AFF7" w14:textId="77777777" w:rsidTr="007D53D1">
        <w:tc>
          <w:tcPr>
            <w:tcW w:w="9640" w:type="dxa"/>
          </w:tcPr>
          <w:p w14:paraId="2E3C007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(resolve, 2000, 2022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EE9E4D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7DFCD442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</w:t>
            </w:r>
            <w:r w:rsidRPr="0029014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reject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("error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occured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767E51B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17CD23D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Promise.all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([pf1, pf2, pf3])</w:t>
            </w:r>
          </w:p>
          <w:p w14:paraId="33E49937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</w:t>
            </w:r>
          </w:p>
        </w:tc>
      </w:tr>
    </w:tbl>
    <w:p w14:paraId="3E298088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934A72A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3FDD438" w14:textId="698377C0" w:rsidR="00F94790" w:rsidRPr="00AA0E6B" w:rsidRDefault="00AA0E6B" w:rsidP="00F94790">
      <w:pPr>
        <w:pStyle w:val="BodyText"/>
        <w:rPr>
          <w:rFonts w:ascii="Verdana" w:hAnsi="Verdana"/>
          <w:sz w:val="20"/>
          <w:szCs w:val="20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br/>
      </w:r>
      <w:r>
        <w:rPr>
          <w:rFonts w:ascii="Verdana" w:hAnsi="Verdana"/>
        </w:rPr>
        <w:tab/>
      </w:r>
      <w:r>
        <w:rPr>
          <w:rFonts w:ascii="Verdana" w:hAnsi="Verdana"/>
          <w:sz w:val="20"/>
          <w:szCs w:val="20"/>
        </w:rPr>
        <w:t>S</w:t>
      </w:r>
      <w:r w:rsidRPr="00AA0E6B">
        <w:rPr>
          <w:rFonts w:ascii="Verdana" w:hAnsi="Verdana"/>
          <w:sz w:val="20"/>
          <w:szCs w:val="20"/>
        </w:rPr>
        <w:t xml:space="preserve">ince the error occurred before any of the promises can be resolved, we only see </w:t>
      </w:r>
      <w:r w:rsidRPr="002019BF">
        <w:rPr>
          <w:rFonts w:ascii="Verdana" w:hAnsi="Verdana"/>
          <w:i/>
          <w:iCs/>
          <w:sz w:val="20"/>
          <w:szCs w:val="20"/>
        </w:rPr>
        <w:t>error</w:t>
      </w:r>
    </w:p>
    <w:p w14:paraId="1322F32F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lastRenderedPageBreak/>
        <w:t>Now simply change .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all()</w:t>
      </w:r>
      <w:r w:rsidRPr="00F94790">
        <w:rPr>
          <w:rFonts w:ascii="Verdana" w:hAnsi="Verdana"/>
        </w:rPr>
        <w:t xml:space="preserve"> to .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any()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7F4C53D2" w14:textId="77777777" w:rsidTr="007D53D1">
        <w:tc>
          <w:tcPr>
            <w:tcW w:w="9640" w:type="dxa"/>
          </w:tcPr>
          <w:p w14:paraId="3ED81D3A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Verdana" w:eastAsiaTheme="majorEastAsia" w:hAnsi="Verdana" w:cstheme="majorBidi"/>
              </w:rPr>
              <w:t xml:space="preserve">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(resolve, 2000, 2022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3E61B08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2DA7B708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Promise.reject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("error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occured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6257F6E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7966A6A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</w:t>
            </w:r>
            <w:r w:rsidRPr="0081173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any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([pf1, pf2, pf3])</w:t>
            </w:r>
          </w:p>
          <w:p w14:paraId="207D3AFA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</w:t>
            </w:r>
          </w:p>
        </w:tc>
      </w:tr>
    </w:tbl>
    <w:p w14:paraId="2E3898AD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4C45E237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300428C1" w14:textId="3C50CAC1" w:rsidR="00F94790" w:rsidRDefault="00F94790" w:rsidP="00F94790">
      <w:pPr>
        <w:pStyle w:val="BodyText"/>
        <w:rPr>
          <w:rFonts w:ascii="Verdana" w:hAnsi="Verdana"/>
        </w:rPr>
      </w:pPr>
    </w:p>
    <w:p w14:paraId="027F1DEA" w14:textId="00946D20" w:rsidR="002019BF" w:rsidRPr="002019BF" w:rsidRDefault="002019BF" w:rsidP="002019BF">
      <w:pPr>
        <w:pStyle w:val="BodyText"/>
        <w:ind w:left="720" w:firstLine="6"/>
        <w:rPr>
          <w:rFonts w:ascii="Verdana" w:hAnsi="Verdana"/>
          <w:sz w:val="20"/>
          <w:szCs w:val="20"/>
        </w:rPr>
      </w:pPr>
      <w:r w:rsidRPr="002019BF">
        <w:rPr>
          <w:rFonts w:ascii="Verdana" w:hAnsi="Verdana"/>
          <w:sz w:val="20"/>
          <w:szCs w:val="20"/>
        </w:rPr>
        <w:t xml:space="preserve">In this case, </w:t>
      </w:r>
      <w:r w:rsidR="00186F35">
        <w:rPr>
          <w:rFonts w:ascii="Verdana" w:hAnsi="Verdana"/>
          <w:sz w:val="20"/>
          <w:szCs w:val="20"/>
        </w:rPr>
        <w:t>if</w:t>
      </w:r>
      <w:r w:rsidRPr="002019BF">
        <w:rPr>
          <w:rFonts w:ascii="Verdana" w:hAnsi="Verdana"/>
          <w:sz w:val="20"/>
          <w:szCs w:val="20"/>
        </w:rPr>
        <w:t xml:space="preserve"> any of the promises resolve before the error occurred, </w:t>
      </w:r>
      <w:r w:rsidR="00186F35">
        <w:rPr>
          <w:rFonts w:ascii="Verdana" w:hAnsi="Verdana"/>
          <w:sz w:val="20"/>
          <w:szCs w:val="20"/>
        </w:rPr>
        <w:t xml:space="preserve">that promise result </w:t>
      </w:r>
      <w:r w:rsidRPr="002019BF">
        <w:rPr>
          <w:rFonts w:ascii="Verdana" w:hAnsi="Verdana"/>
          <w:sz w:val="20"/>
          <w:szCs w:val="20"/>
        </w:rPr>
        <w:t>will be shown</w:t>
      </w:r>
      <w:r w:rsidR="00186F35">
        <w:rPr>
          <w:rFonts w:ascii="Verdana" w:hAnsi="Verdana"/>
          <w:sz w:val="20"/>
          <w:szCs w:val="20"/>
        </w:rPr>
        <w:t>.</w:t>
      </w:r>
      <w:r w:rsidRPr="002019BF">
        <w:rPr>
          <w:rFonts w:ascii="Verdana" w:hAnsi="Verdana"/>
          <w:sz w:val="20"/>
          <w:szCs w:val="20"/>
        </w:rPr>
        <w:t xml:space="preserve"> </w:t>
      </w:r>
      <w:proofErr w:type="gramStart"/>
      <w:r w:rsidR="00186F35">
        <w:rPr>
          <w:rFonts w:ascii="Verdana" w:hAnsi="Verdana"/>
          <w:sz w:val="20"/>
          <w:szCs w:val="20"/>
        </w:rPr>
        <w:t>S</w:t>
      </w:r>
      <w:r w:rsidRPr="002019BF">
        <w:rPr>
          <w:rFonts w:ascii="Verdana" w:hAnsi="Verdana"/>
          <w:sz w:val="20"/>
          <w:szCs w:val="20"/>
        </w:rPr>
        <w:t>o</w:t>
      </w:r>
      <w:proofErr w:type="gramEnd"/>
      <w:r w:rsidRPr="002019BF">
        <w:rPr>
          <w:rFonts w:ascii="Verdana" w:hAnsi="Verdana"/>
          <w:sz w:val="20"/>
          <w:szCs w:val="20"/>
        </w:rPr>
        <w:t xml:space="preserve"> in my case I see the result of the first promise only</w:t>
      </w:r>
      <w:r w:rsidR="00186F35">
        <w:rPr>
          <w:rFonts w:ascii="Verdana" w:hAnsi="Verdana"/>
          <w:sz w:val="20"/>
          <w:szCs w:val="20"/>
        </w:rPr>
        <w:t>.</w:t>
      </w:r>
    </w:p>
    <w:p w14:paraId="2A9C469C" w14:textId="77777777" w:rsidR="00F94790" w:rsidRPr="00F94790" w:rsidRDefault="00F94790">
      <w:pPr>
        <w:pStyle w:val="BodyText"/>
        <w:numPr>
          <w:ilvl w:val="0"/>
          <w:numId w:val="16"/>
        </w:numPr>
        <w:rPr>
          <w:rFonts w:ascii="Verdana" w:hAnsi="Verdana"/>
        </w:rPr>
      </w:pPr>
      <w:r w:rsidRPr="00F94790">
        <w:rPr>
          <w:rFonts w:ascii="Verdana" w:hAnsi="Verdana"/>
        </w:rPr>
        <w:t>Now simply change .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any()</w:t>
      </w:r>
      <w:r w:rsidRPr="00F94790">
        <w:rPr>
          <w:rFonts w:ascii="Verdana" w:hAnsi="Verdana"/>
        </w:rPr>
        <w:t xml:space="preserve"> to .</w:t>
      </w:r>
      <w:r w:rsidRPr="00290144">
        <w:rPr>
          <w:rFonts w:ascii="Courier New" w:eastAsia="Times New Roman" w:hAnsi="Courier New" w:cs="Courier New"/>
          <w:b/>
          <w:bCs/>
          <w:sz w:val="20"/>
          <w:szCs w:val="20"/>
        </w:rPr>
        <w:t>race()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94790" w:rsidRPr="00F94790" w14:paraId="12893A36" w14:textId="77777777" w:rsidTr="007D53D1">
        <w:tc>
          <w:tcPr>
            <w:tcW w:w="9640" w:type="dxa"/>
          </w:tcPr>
          <w:p w14:paraId="484DA7FC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pf2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Promise.reject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("error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occured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6325C2A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pf3 = new Promise((resolve, reject) =&gt; {</w:t>
            </w:r>
          </w:p>
          <w:p w14:paraId="3506AD7F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(reject, 0, 2022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C3AACBD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5201B31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pf1 = </w:t>
            </w: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Promise.resolve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("done"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63F55F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6D0ABF5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Promise.</w:t>
            </w:r>
            <w:r w:rsidRPr="0081173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race</w:t>
            </w:r>
            <w:proofErr w:type="spellEnd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([pf3, pf2, pf1])</w:t>
            </w:r>
          </w:p>
          <w:p w14:paraId="6E61B2B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.then((data)=&gt;{</w:t>
            </w:r>
          </w:p>
          <w:p w14:paraId="3510FE3A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console.log(data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7F5CD50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</w:t>
            </w:r>
          </w:p>
          <w:p w14:paraId="5BD25286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.catch(err=&gt;{</w:t>
            </w:r>
          </w:p>
          <w:p w14:paraId="2EB4BE11" w14:textId="77777777" w:rsidR="00F94790" w:rsidRPr="00F94790" w:rsidRDefault="00F94790" w:rsidP="000963CC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console.log(err</w:t>
            </w:r>
            <w:proofErr w:type="gramStart"/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6EC4E6B" w14:textId="77777777" w:rsidR="00F94790" w:rsidRPr="00F94790" w:rsidRDefault="00F94790" w:rsidP="000963CC">
            <w:pPr>
              <w:rPr>
                <w:rFonts w:ascii="Verdana" w:eastAsiaTheme="majorEastAsia" w:hAnsi="Verdana" w:cstheme="majorBidi"/>
                <w:b/>
                <w:bCs/>
              </w:rPr>
            </w:pPr>
            <w:r w:rsidRPr="00F94790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358AED34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2DBAB796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6F21CB35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7E7DA8A9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35BC57B4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5CDA5DE2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p w14:paraId="695AAFF8" w14:textId="601A2AEB" w:rsidR="00F94790" w:rsidRDefault="00F94790" w:rsidP="00073736">
      <w:pPr>
        <w:pStyle w:val="BodyText"/>
        <w:ind w:left="720"/>
        <w:rPr>
          <w:rFonts w:ascii="Verdana" w:hAnsi="Verdana"/>
        </w:rPr>
      </w:pPr>
      <w:r w:rsidRPr="00F94790">
        <w:rPr>
          <w:rFonts w:ascii="Verdana" w:hAnsi="Verdana"/>
        </w:rPr>
        <w:t xml:space="preserve">In this case the first Promise that is resolved or rejected is returned and that ends the object, so it works just like </w:t>
      </w:r>
      <w:r w:rsidRPr="00811734">
        <w:rPr>
          <w:rFonts w:ascii="Verdana" w:hAnsi="Verdana"/>
          <w:i/>
          <w:iCs/>
        </w:rPr>
        <w:t>any</w:t>
      </w:r>
      <w:r w:rsidRPr="00F94790">
        <w:rPr>
          <w:rFonts w:ascii="Verdana" w:hAnsi="Verdana"/>
        </w:rPr>
        <w:t xml:space="preserve"> but with subtle differences.</w:t>
      </w:r>
    </w:p>
    <w:p w14:paraId="66ED62DF" w14:textId="3BF6E0B9" w:rsidR="00073736" w:rsidRDefault="00073736" w:rsidP="00073736">
      <w:pPr>
        <w:pStyle w:val="BodyText"/>
        <w:ind w:left="720"/>
        <w:rPr>
          <w:rFonts w:ascii="Verdana" w:hAnsi="Verdana"/>
        </w:rPr>
      </w:pPr>
    </w:p>
    <w:p w14:paraId="0917FFA3" w14:textId="78B6CF4D" w:rsidR="00073736" w:rsidRDefault="00073736" w:rsidP="00073736">
      <w:pPr>
        <w:pStyle w:val="BodyText"/>
        <w:ind w:left="720"/>
        <w:rPr>
          <w:rFonts w:ascii="Verdana" w:hAnsi="Verdana"/>
        </w:rPr>
      </w:pPr>
    </w:p>
    <w:p w14:paraId="183BBAEE" w14:textId="467EFCF9" w:rsidR="00073736" w:rsidRDefault="00073736" w:rsidP="00073736">
      <w:pPr>
        <w:pStyle w:val="BodyText"/>
        <w:ind w:left="720"/>
        <w:rPr>
          <w:rFonts w:ascii="Verdana" w:hAnsi="Verdana"/>
        </w:rPr>
      </w:pPr>
    </w:p>
    <w:p w14:paraId="10BBC55C" w14:textId="77777777" w:rsidR="00073736" w:rsidRPr="00F94790" w:rsidRDefault="00073736" w:rsidP="00073736">
      <w:pPr>
        <w:pStyle w:val="BodyText"/>
        <w:ind w:left="720"/>
        <w:rPr>
          <w:rFonts w:ascii="Verdana" w:hAnsi="Verdana"/>
        </w:rPr>
      </w:pPr>
    </w:p>
    <w:p w14:paraId="571DB846" w14:textId="77777777" w:rsidR="00F94790" w:rsidRPr="00F94790" w:rsidRDefault="00F94790" w:rsidP="00F94790">
      <w:pPr>
        <w:pStyle w:val="BodyText"/>
        <w:rPr>
          <w:rFonts w:ascii="Verdana" w:hAnsi="Verdan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94790" w:rsidRPr="00F94790" w14:paraId="0C3592E0" w14:textId="77777777" w:rsidTr="007D53D1">
        <w:tc>
          <w:tcPr>
            <w:tcW w:w="9350" w:type="dxa"/>
          </w:tcPr>
          <w:p w14:paraId="2A3346F3" w14:textId="77777777" w:rsidR="00F94790" w:rsidRPr="00F94790" w:rsidRDefault="00F94790" w:rsidP="00F94790">
            <w:pPr>
              <w:pStyle w:val="BodyText"/>
              <w:rPr>
                <w:rFonts w:ascii="Verdana" w:hAnsi="Verdana"/>
                <w:b/>
                <w:bCs/>
              </w:rPr>
            </w:pP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E50507F" wp14:editId="6A2D100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66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FE5ABE4" id="Rectangle 66" o:spid="_x0000_s1026" style="position:absolute;margin-left:-.2pt;margin-top:10.75pt;width:143.35pt;height:3.6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DCC81A2" wp14:editId="0995FA53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765409E" id="Rectangle 67" o:spid="_x0000_s1026" style="position:absolute;margin-left:322pt;margin-top:10.85pt;width:143.35pt;height:3.6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9B0E6CB" wp14:editId="7292CCC4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68" name="Oval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337005" id="Oval 68" o:spid="_x0000_s1026" style="position:absolute;margin-left:149.95pt;margin-top:8.85pt;width:8.1pt;height:7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4C65EF0" wp14:editId="4934C7AC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69" name="Oval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C6C4C5" id="Oval 69" o:spid="_x0000_s1026" style="position:absolute;margin-left:161.95pt;margin-top:8.6pt;width:8.1pt;height:7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DCEAF4" wp14:editId="1E2E4179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70" name="Oval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45C974" id="Oval 70" o:spid="_x0000_s1026" style="position:absolute;margin-left:296.6pt;margin-top:8.95pt;width:8.15pt;height: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F928696" wp14:editId="63421B35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71" name="Oval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24B007" id="Oval 71" o:spid="_x0000_s1026" style="position:absolute;margin-left:308.3pt;margin-top:8.7pt;width:8.15pt;height:7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F94790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A1A9DB0" wp14:editId="6A20562E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7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6293F7" w14:textId="77777777" w:rsidR="00F94790" w:rsidRPr="00943C15" w:rsidRDefault="00F94790" w:rsidP="00F94790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1A9D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2" o:spid="_x0000_s1026" type="#_x0000_t202" style="position:absolute;margin-left:189.5pt;margin-top:.45pt;width:1in;height:21.9pt;z-index:251764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" fillcolor="white [3201]" stroked="f" strokeweight=".5pt">
                      <v:textbox>
                        <w:txbxContent>
                          <w:p w14:paraId="4C6293F7" w14:textId="77777777" w:rsidR="00F94790" w:rsidRPr="00943C15" w:rsidRDefault="00F94790" w:rsidP="00F94790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079E6AC" w14:textId="77777777" w:rsidR="00F94790" w:rsidRDefault="00F94790" w:rsidP="00C0624E">
      <w:pPr>
        <w:pStyle w:val="BodyText"/>
        <w:rPr>
          <w:rFonts w:ascii="Verdana" w:hAnsi="Verdana"/>
        </w:rPr>
      </w:pPr>
    </w:p>
    <w:p w14:paraId="495D29AF" w14:textId="3B6F1B73" w:rsidR="00351AE5" w:rsidRPr="00351AE5" w:rsidRDefault="00AC0392" w:rsidP="0050451A">
      <w:pPr>
        <w:pStyle w:val="Heading1"/>
        <w:rPr>
          <w:rFonts w:asciiTheme="majorHAnsi" w:hAnsiTheme="majorHAnsi" w:cstheme="majorBidi"/>
          <w:color w:val="auto"/>
          <w:spacing w:val="0"/>
          <w:sz w:val="24"/>
          <w:szCs w:val="24"/>
        </w:rPr>
      </w:pPr>
      <w:r>
        <w:br w:type="page"/>
      </w:r>
      <w:r w:rsidR="00351AE5" w:rsidRPr="0050451A">
        <w:rPr>
          <w:color w:val="DA3467"/>
        </w:rPr>
        <w:lastRenderedPageBreak/>
        <w:t xml:space="preserve">Part </w:t>
      </w:r>
      <w:r w:rsidR="00F94790">
        <w:rPr>
          <w:color w:val="DA3467"/>
        </w:rPr>
        <w:t>2</w:t>
      </w:r>
      <w:r w:rsidR="00351AE5" w:rsidRPr="0050451A">
        <w:rPr>
          <w:color w:val="DA3467"/>
        </w:rPr>
        <w:t xml:space="preserve"> – </w:t>
      </w:r>
      <w:proofErr w:type="spellStart"/>
      <w:r w:rsidR="00351AE5" w:rsidRPr="0050451A">
        <w:rPr>
          <w:color w:val="DA3467"/>
        </w:rPr>
        <w:t>RxJS</w:t>
      </w:r>
      <w:proofErr w:type="spellEnd"/>
      <w:r w:rsidR="00351AE5" w:rsidRPr="0050451A">
        <w:rPr>
          <w:color w:val="DA3467"/>
        </w:rPr>
        <w:t xml:space="preserve"> Library and Observables</w:t>
      </w:r>
    </w:p>
    <w:p w14:paraId="161502FB" w14:textId="77777777" w:rsidR="00351AE5" w:rsidRPr="00351AE5" w:rsidRDefault="00351AE5" w:rsidP="00351AE5">
      <w:pPr>
        <w:pStyle w:val="BodyText"/>
      </w:pPr>
    </w:p>
    <w:p w14:paraId="4D902CAF" w14:textId="58D98B27" w:rsidR="00351AE5" w:rsidRPr="00351AE5" w:rsidRDefault="00351AE5" w:rsidP="00351AE5">
      <w:pPr>
        <w:pStyle w:val="BodyText"/>
      </w:pPr>
      <w:proofErr w:type="spellStart"/>
      <w:r w:rsidRPr="00351AE5">
        <w:t>RxJS</w:t>
      </w:r>
      <w:proofErr w:type="spellEnd"/>
      <w:r w:rsidRPr="00351AE5">
        <w:t xml:space="preserve"> is an acronym for Reactive Extension for </w:t>
      </w:r>
      <w:proofErr w:type="spellStart"/>
      <w:r w:rsidRPr="00351AE5">
        <w:t>Javascript</w:t>
      </w:r>
      <w:proofErr w:type="spellEnd"/>
      <w:r w:rsidRPr="00351AE5">
        <w:t xml:space="preserve">. It is yet another JavaScript library but one that is centered around reactive programming. At the heart of the library is the </w:t>
      </w:r>
      <w:r w:rsidRPr="00811734">
        <w:rPr>
          <w:b/>
          <w:bCs/>
        </w:rPr>
        <w:t>Observable</w:t>
      </w:r>
      <w:r w:rsidRPr="00351AE5">
        <w:t xml:space="preserve">. The Observable allows developers to handle asynchronous data calls, </w:t>
      </w:r>
      <w:proofErr w:type="gramStart"/>
      <w:r w:rsidRPr="00351AE5">
        <w:t>callbacks</w:t>
      </w:r>
      <w:proofErr w:type="gramEnd"/>
      <w:r w:rsidRPr="00351AE5">
        <w:t xml:space="preserve"> and event-based programs.</w:t>
      </w:r>
    </w:p>
    <w:p w14:paraId="2F0F1243" w14:textId="567DB036" w:rsidR="00351AE5" w:rsidRPr="00351AE5" w:rsidRDefault="00AA15DC" w:rsidP="00351AE5">
      <w:pPr>
        <w:pStyle w:val="BodyText"/>
      </w:pPr>
      <w:proofErr w:type="spellStart"/>
      <w:r>
        <w:t>T</w:t>
      </w:r>
      <w:r w:rsidR="00351AE5" w:rsidRPr="00351AE5">
        <w:t>the</w:t>
      </w:r>
      <w:proofErr w:type="spellEnd"/>
      <w:r w:rsidR="00351AE5" w:rsidRPr="00351AE5">
        <w:t xml:space="preserve"> difference between these two concepts</w:t>
      </w:r>
      <w:r w:rsidR="00227911">
        <w:t xml:space="preserve">, </w:t>
      </w:r>
      <w:r>
        <w:t xml:space="preserve">well, </w:t>
      </w:r>
      <w:r w:rsidR="00227911">
        <w:t>promises and observables</w:t>
      </w:r>
      <w:r w:rsidR="00351AE5" w:rsidRPr="00351AE5">
        <w:t xml:space="preserve"> </w:t>
      </w:r>
      <w:r>
        <w:t>make</w:t>
      </w:r>
      <w:r w:rsidR="00351AE5" w:rsidRPr="00351AE5">
        <w:t xml:space="preserve"> request</w:t>
      </w:r>
      <w:r>
        <w:t>s</w:t>
      </w:r>
      <w:r w:rsidR="00351AE5" w:rsidRPr="00351AE5">
        <w:t xml:space="preserve"> to a server for data. A Promise will give us all the data at once, assuming the data from the server is ready. An Observable</w:t>
      </w:r>
      <w:r w:rsidR="00637CDD">
        <w:t xml:space="preserve"> </w:t>
      </w:r>
      <w:proofErr w:type="gramStart"/>
      <w:r w:rsidR="00637CDD">
        <w:t>has the ability to</w:t>
      </w:r>
      <w:proofErr w:type="gramEnd"/>
      <w:r w:rsidR="00351AE5" w:rsidRPr="00351AE5">
        <w:t xml:space="preserve"> emit chunks or packets of data over time. Also, a Promise will ALWAYS return data, no matter what</w:t>
      </w:r>
      <w:r w:rsidR="00637CDD">
        <w:t xml:space="preserve"> (or error)</w:t>
      </w:r>
      <w:r w:rsidR="00351AE5" w:rsidRPr="00351AE5">
        <w:t xml:space="preserve">. An Observable, however, will NOT give you any data, unless you </w:t>
      </w:r>
      <w:r w:rsidR="00351AE5" w:rsidRPr="00351AE5">
        <w:rPr>
          <w:i/>
          <w:iCs/>
        </w:rPr>
        <w:t>subscribe</w:t>
      </w:r>
      <w:r w:rsidR="00351AE5" w:rsidRPr="00351AE5">
        <w:t xml:space="preserve"> to it.</w:t>
      </w:r>
      <w:r w:rsidR="004C12A2">
        <w:t xml:space="preserve"> This is the famous publish/subscribe pattern.</w:t>
      </w:r>
    </w:p>
    <w:p w14:paraId="703C6243" w14:textId="1F0DC4F2" w:rsidR="00351AE5" w:rsidRPr="00351AE5" w:rsidRDefault="00227911" w:rsidP="00351AE5">
      <w:pPr>
        <w:pStyle w:val="BodyText"/>
      </w:pPr>
      <w:r>
        <w:t xml:space="preserve">For this section you do need a </w:t>
      </w:r>
      <w:proofErr w:type="spellStart"/>
      <w:r w:rsidRPr="00637CDD">
        <w:rPr>
          <w:u w:val="single"/>
        </w:rPr>
        <w:t>package.json</w:t>
      </w:r>
      <w:proofErr w:type="spellEnd"/>
      <w:r>
        <w:t xml:space="preserve"> file, you may create one yourself or simple run the </w:t>
      </w:r>
      <w:proofErr w:type="spellStart"/>
      <w:r w:rsidRPr="00227911">
        <w:rPr>
          <w:rFonts w:ascii="Courier New" w:eastAsia="Times New Roman" w:hAnsi="Courier New" w:cs="Courier New"/>
          <w:b/>
          <w:bCs/>
          <w:sz w:val="20"/>
          <w:szCs w:val="20"/>
        </w:rPr>
        <w:t>npm</w:t>
      </w:r>
      <w:proofErr w:type="spellEnd"/>
      <w:r w:rsidRPr="0022791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227911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>
        <w:t xml:space="preserve"> command and accept all the defaults. All of this must be done in some folder.</w:t>
      </w:r>
      <w:r w:rsidR="0057677C">
        <w:t xml:space="preserve"> You could </w:t>
      </w:r>
      <w:r w:rsidR="00637CDD">
        <w:t xml:space="preserve">use </w:t>
      </w:r>
      <w:r w:rsidR="0057677C" w:rsidRPr="0057677C">
        <w:t>the same code from Day01 Part7</w:t>
      </w:r>
      <w:r w:rsidR="0057677C">
        <w:t>.</w:t>
      </w:r>
      <w:r w:rsidR="00122901">
        <w:br/>
      </w:r>
    </w:p>
    <w:p w14:paraId="5792A0F2" w14:textId="77777777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In your </w:t>
      </w:r>
      <w:r w:rsidRPr="00C2673A">
        <w:rPr>
          <w:b/>
          <w:bCs/>
        </w:rPr>
        <w:t>NodeJS</w:t>
      </w:r>
      <w:r w:rsidRPr="00351AE5">
        <w:t xml:space="preserve"> environment, install the library using this command: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28F66222" w14:textId="77777777" w:rsidTr="00AC1E84">
        <w:tc>
          <w:tcPr>
            <w:tcW w:w="9640" w:type="dxa"/>
          </w:tcPr>
          <w:p w14:paraId="1458CDAA" w14:textId="77777777" w:rsidR="00351AE5" w:rsidRDefault="00351AE5" w:rsidP="00351AE5">
            <w:pPr>
              <w:pStyle w:val="BodyText"/>
              <w:rPr>
                <w:b/>
                <w:bCs/>
              </w:rPr>
            </w:pPr>
            <w:proofErr w:type="spellStart"/>
            <w:r w:rsidRPr="00351AE5">
              <w:rPr>
                <w:b/>
                <w:bCs/>
              </w:rPr>
              <w:t>npm</w:t>
            </w:r>
            <w:proofErr w:type="spellEnd"/>
            <w:r w:rsidRPr="00351AE5">
              <w:rPr>
                <w:b/>
                <w:bCs/>
              </w:rPr>
              <w:t xml:space="preserve"> install </w:t>
            </w:r>
            <w:proofErr w:type="spellStart"/>
            <w:r w:rsidRPr="00351AE5">
              <w:rPr>
                <w:b/>
                <w:bCs/>
              </w:rPr>
              <w:t>rxjs</w:t>
            </w:r>
            <w:proofErr w:type="spellEnd"/>
          </w:p>
          <w:p w14:paraId="2F354074" w14:textId="4A7562B6" w:rsidR="00C2673A" w:rsidRPr="00351AE5" w:rsidRDefault="00C2673A" w:rsidP="00351AE5">
            <w:pPr>
              <w:pStyle w:val="BodyText"/>
              <w:rPr>
                <w:b/>
                <w:bCs/>
              </w:rPr>
            </w:pPr>
          </w:p>
        </w:tc>
      </w:tr>
    </w:tbl>
    <w:p w14:paraId="43447FAB" w14:textId="22EA983C" w:rsidR="00351AE5" w:rsidRPr="00351AE5" w:rsidRDefault="000D4531" w:rsidP="00351AE5">
      <w:pPr>
        <w:pStyle w:val="BodyText"/>
      </w:pPr>
      <w:r>
        <w:br/>
      </w:r>
      <w:r>
        <w:br/>
      </w:r>
      <w:r>
        <w:tab/>
      </w:r>
    </w:p>
    <w:p w14:paraId="35E2A98D" w14:textId="77777777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Make sure you have the </w:t>
      </w:r>
      <w:r w:rsidRPr="00351AE5">
        <w:rPr>
          <w:i/>
          <w:iCs/>
        </w:rPr>
        <w:t>type</w:t>
      </w:r>
      <w:r w:rsidRPr="00351AE5">
        <w:t xml:space="preserve"> setting as </w:t>
      </w:r>
      <w:r w:rsidRPr="00351AE5">
        <w:rPr>
          <w:i/>
          <w:iCs/>
        </w:rPr>
        <w:t>module</w:t>
      </w:r>
      <w:r w:rsidRPr="00351AE5">
        <w:t xml:space="preserve"> in the </w:t>
      </w:r>
      <w:proofErr w:type="spellStart"/>
      <w:r w:rsidRPr="00351AE5">
        <w:rPr>
          <w:u w:val="single"/>
        </w:rPr>
        <w:t>package.json</w:t>
      </w:r>
      <w:proofErr w:type="spellEnd"/>
      <w:r w:rsidRPr="00351AE5">
        <w:t xml:space="preserve"> file: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61C8295F" w14:textId="77777777" w:rsidTr="00AC1E84">
        <w:tc>
          <w:tcPr>
            <w:tcW w:w="9640" w:type="dxa"/>
          </w:tcPr>
          <w:p w14:paraId="538F4550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3A62E5A8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"type": "module",</w:t>
            </w:r>
          </w:p>
          <w:p w14:paraId="7F111E77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"dependencies": {</w:t>
            </w:r>
          </w:p>
          <w:p w14:paraId="4ECAC386" w14:textId="0C9990E3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="0096771A" w:rsidRPr="0096771A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spellStart"/>
            <w:proofErr w:type="gramStart"/>
            <w:r w:rsidR="0096771A" w:rsidRPr="0096771A">
              <w:rPr>
                <w:rFonts w:ascii="Courier New" w:hAnsi="Courier New" w:cs="Courier New"/>
                <w:b/>
                <w:bCs/>
                <w:sz w:val="20"/>
                <w:szCs w:val="20"/>
              </w:rPr>
              <w:t>json</w:t>
            </w:r>
            <w:proofErr w:type="spellEnd"/>
            <w:proofErr w:type="gramEnd"/>
            <w:r w:rsidR="0096771A" w:rsidRPr="0096771A">
              <w:rPr>
                <w:rFonts w:ascii="Courier New" w:hAnsi="Courier New" w:cs="Courier New"/>
                <w:b/>
                <w:bCs/>
                <w:sz w:val="20"/>
                <w:szCs w:val="20"/>
              </w:rPr>
              <w:t>-server": "^0.17.0",</w:t>
            </w:r>
          </w:p>
          <w:p w14:paraId="53BBD51A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"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": "^7.5.5"</w:t>
            </w:r>
          </w:p>
          <w:p w14:paraId="67EB3616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4586DC8F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56E81008" w14:textId="77777777" w:rsidR="00351AE5" w:rsidRPr="00351AE5" w:rsidRDefault="00351AE5" w:rsidP="00351AE5">
      <w:pPr>
        <w:pStyle w:val="BodyText"/>
      </w:pPr>
    </w:p>
    <w:p w14:paraId="1FBBD9AD" w14:textId="77777777" w:rsidR="00351AE5" w:rsidRPr="00351AE5" w:rsidRDefault="00351AE5" w:rsidP="00351AE5">
      <w:pPr>
        <w:pStyle w:val="BodyText"/>
      </w:pPr>
      <w:r w:rsidRPr="00351AE5">
        <w:br/>
      </w:r>
      <w:r w:rsidRPr="00351AE5">
        <w:br/>
      </w:r>
    </w:p>
    <w:p w14:paraId="3687EC53" w14:textId="77777777" w:rsidR="00351AE5" w:rsidRPr="00351AE5" w:rsidRDefault="00351AE5" w:rsidP="00351AE5">
      <w:pPr>
        <w:pStyle w:val="BodyText"/>
      </w:pPr>
    </w:p>
    <w:p w14:paraId="1781EB05" w14:textId="723EC9C0" w:rsidR="00351AE5" w:rsidRPr="00351AE5" w:rsidRDefault="00351AE5">
      <w:pPr>
        <w:pStyle w:val="BodyText"/>
        <w:numPr>
          <w:ilvl w:val="0"/>
          <w:numId w:val="12"/>
        </w:numPr>
      </w:pPr>
      <w:r w:rsidRPr="00351AE5">
        <w:t>Once you have install</w:t>
      </w:r>
      <w:r w:rsidR="0096771A">
        <w:t>ed</w:t>
      </w:r>
      <w:r w:rsidRPr="00351AE5">
        <w:t xml:space="preserve"> </w:t>
      </w:r>
      <w:proofErr w:type="spellStart"/>
      <w:r w:rsidRPr="0096771A">
        <w:rPr>
          <w:i/>
          <w:iCs/>
        </w:rPr>
        <w:t>rxjs</w:t>
      </w:r>
      <w:proofErr w:type="spellEnd"/>
      <w:r w:rsidRPr="00351AE5">
        <w:t xml:space="preserve"> into your </w:t>
      </w:r>
      <w:r w:rsidRPr="00351AE5">
        <w:rPr>
          <w:u w:val="single"/>
        </w:rPr>
        <w:t>test.js</w:t>
      </w:r>
      <w:r w:rsidRPr="00351AE5">
        <w:t xml:space="preserve"> file, we can create an Observable using the create() method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156F00A5" w14:textId="77777777" w:rsidTr="00AC1E84">
        <w:tc>
          <w:tcPr>
            <w:tcW w:w="9640" w:type="dxa"/>
          </w:tcPr>
          <w:p w14:paraId="6E21E180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import { Observable } from '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rxjs</w:t>
            </w:r>
            <w:proofErr w:type="spellEnd"/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';</w:t>
            </w:r>
            <w:proofErr w:type="gramEnd"/>
          </w:p>
          <w:p w14:paraId="24D4DEAB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const observable = new Observable();</w:t>
            </w:r>
          </w:p>
        </w:tc>
      </w:tr>
    </w:tbl>
    <w:p w14:paraId="5E786819" w14:textId="370309BD" w:rsidR="00351AE5" w:rsidRPr="00351AE5" w:rsidRDefault="0096771A" w:rsidP="0096771A">
      <w:pPr>
        <w:pStyle w:val="BodyText"/>
        <w:ind w:left="720"/>
      </w:pPr>
      <w:r>
        <w:br/>
      </w:r>
      <w:r>
        <w:br/>
        <w:t>Notice that I imported via de-structuring the Observable package</w:t>
      </w:r>
      <w:r w:rsidR="00351AE5" w:rsidRPr="00351AE5">
        <w:br/>
      </w:r>
    </w:p>
    <w:p w14:paraId="4C3E5CBA" w14:textId="77777777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The constructor of the Observable class takes a function that will engage with a </w:t>
      </w:r>
      <w:r w:rsidRPr="00122901">
        <w:rPr>
          <w:i/>
          <w:iCs/>
        </w:rPr>
        <w:t>subscriber</w:t>
      </w:r>
      <w:r w:rsidRPr="00351AE5">
        <w:t xml:space="preserve"> to this observable so </w:t>
      </w:r>
      <w:proofErr w:type="spellStart"/>
      <w:proofErr w:type="gramStart"/>
      <w:r w:rsidRPr="00351AE5">
        <w:t>lets</w:t>
      </w:r>
      <w:proofErr w:type="spellEnd"/>
      <w:proofErr w:type="gramEnd"/>
      <w:r w:rsidRPr="00351AE5">
        <w:t xml:space="preserve"> prepare for this function: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389146B5" w14:textId="77777777" w:rsidTr="00AC1E84">
        <w:tc>
          <w:tcPr>
            <w:tcW w:w="9640" w:type="dxa"/>
          </w:tcPr>
          <w:p w14:paraId="0F7816A7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observable = new Observable( </w:t>
            </w: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 ) =&gt; {</w:t>
            </w:r>
          </w:p>
          <w:p w14:paraId="0D09B84C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</w:p>
          <w:p w14:paraId="48EFF4DB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</w:t>
            </w: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);</w:t>
            </w:r>
          </w:p>
        </w:tc>
      </w:tr>
    </w:tbl>
    <w:p w14:paraId="38525CBB" w14:textId="77777777" w:rsidR="00351AE5" w:rsidRPr="00351AE5" w:rsidRDefault="00351AE5" w:rsidP="00351AE5">
      <w:pPr>
        <w:pStyle w:val="BodyText"/>
      </w:pPr>
    </w:p>
    <w:p w14:paraId="4ABC36A4" w14:textId="4D183E4B" w:rsidR="00351AE5" w:rsidRPr="00351AE5" w:rsidRDefault="00351AE5" w:rsidP="002369F0">
      <w:pPr>
        <w:pStyle w:val="BodyText"/>
        <w:ind w:left="720"/>
      </w:pPr>
      <w:r w:rsidRPr="00351AE5">
        <w:lastRenderedPageBreak/>
        <w:br/>
        <w:t xml:space="preserve">This function is basically the </w:t>
      </w:r>
      <w:r w:rsidRPr="00D71B7A">
        <w:rPr>
          <w:i/>
          <w:iCs/>
        </w:rPr>
        <w:t>Observer</w:t>
      </w:r>
      <w:r w:rsidRPr="00351AE5">
        <w:t xml:space="preserve"> or listener, it will be injected by the </w:t>
      </w:r>
      <w:proofErr w:type="spellStart"/>
      <w:r w:rsidRPr="00351AE5">
        <w:t>RxJS</w:t>
      </w:r>
      <w:proofErr w:type="spellEnd"/>
      <w:r w:rsidRPr="00351AE5">
        <w:t xml:space="preserve"> library once the observer is configured.</w:t>
      </w:r>
    </w:p>
    <w:p w14:paraId="6356824D" w14:textId="7699938C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The function that an observable object takes is called a subscriber function or an observer. It has three methods that will activate once the </w:t>
      </w:r>
      <w:r w:rsidR="0096771A">
        <w:t>observable</w:t>
      </w:r>
      <w:r w:rsidRPr="00351AE5">
        <w:t xml:space="preserve"> object realizes that it has a related observer object listening for those methods: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6103B45E" w14:textId="77777777" w:rsidTr="00AC1E84">
        <w:tc>
          <w:tcPr>
            <w:tcW w:w="9640" w:type="dxa"/>
          </w:tcPr>
          <w:p w14:paraId="08D1B0EC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 ( s ) =&gt; {</w:t>
            </w:r>
          </w:p>
          <w:p w14:paraId="6F7D0541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</w:t>
            </w:r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2A3F7F4F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662B5C9A" w14:textId="77777777" w:rsidR="00351AE5" w:rsidRPr="00351AE5" w:rsidRDefault="00351AE5" w:rsidP="00351AE5">
      <w:pPr>
        <w:pStyle w:val="BodyText"/>
      </w:pPr>
    </w:p>
    <w:p w14:paraId="2F3FD8F2" w14:textId="77D9E5CB" w:rsidR="00351AE5" w:rsidRPr="00351AE5" w:rsidRDefault="00351AE5" w:rsidP="002369F0">
      <w:pPr>
        <w:pStyle w:val="BodyText"/>
        <w:ind w:firstLine="720"/>
      </w:pPr>
      <w:r w:rsidRPr="00351AE5">
        <w:t xml:space="preserve">In this case, the subscriber function uses the </w:t>
      </w:r>
      <w:r w:rsidRPr="00D92508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351AE5">
        <w:t xml:space="preserve"> method to emit a string value</w:t>
      </w:r>
    </w:p>
    <w:p w14:paraId="28DF6AAF" w14:textId="77777777" w:rsidR="00351AE5" w:rsidRPr="00351AE5" w:rsidRDefault="00351AE5">
      <w:pPr>
        <w:pStyle w:val="BodyText"/>
        <w:numPr>
          <w:ilvl w:val="0"/>
          <w:numId w:val="12"/>
        </w:numPr>
      </w:pPr>
      <w:r w:rsidRPr="00351AE5">
        <w:t>As a matter of fact, the subscriber function can emit as much data as it wants: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3A6AE050" w14:textId="77777777" w:rsidTr="00AC1E84">
        <w:tc>
          <w:tcPr>
            <w:tcW w:w="9640" w:type="dxa"/>
          </w:tcPr>
          <w:p w14:paraId="1E0C9078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Observable((s)=&gt;{</w:t>
            </w:r>
          </w:p>
          <w:p w14:paraId="630F1DB7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s.next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</w:t>
            </w:r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5F3D251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("from"</w:t>
            </w:r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5D8494B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("Skillsoft"</w:t>
            </w:r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558069E2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312C3567" w14:textId="77777777" w:rsidR="00351AE5" w:rsidRPr="00351AE5" w:rsidRDefault="00351AE5" w:rsidP="00351AE5">
      <w:pPr>
        <w:pStyle w:val="BodyText"/>
      </w:pPr>
    </w:p>
    <w:p w14:paraId="0809902E" w14:textId="77777777" w:rsidR="00351AE5" w:rsidRPr="00351AE5" w:rsidRDefault="00351AE5" w:rsidP="00351AE5">
      <w:pPr>
        <w:pStyle w:val="BodyText"/>
      </w:pPr>
    </w:p>
    <w:p w14:paraId="2BA132BC" w14:textId="5175C2A9" w:rsidR="00351AE5" w:rsidRPr="00351AE5" w:rsidRDefault="00351AE5" w:rsidP="002369F0">
      <w:pPr>
        <w:pStyle w:val="BodyText"/>
        <w:ind w:firstLine="720"/>
      </w:pPr>
      <w:r w:rsidRPr="00351AE5">
        <w:t xml:space="preserve">At this point, the Observer does nothing, it has no subscriber </w:t>
      </w:r>
      <w:proofErr w:type="gramStart"/>
      <w:r w:rsidRPr="00351AE5">
        <w:t>as yet</w:t>
      </w:r>
      <w:proofErr w:type="gramEnd"/>
      <w:r w:rsidRPr="00351AE5">
        <w:t>.</w:t>
      </w:r>
    </w:p>
    <w:p w14:paraId="622411B7" w14:textId="77777777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Now on to the subscription. The observable will NOT activate until it sees a </w:t>
      </w:r>
      <w:r w:rsidRPr="00D71B7A">
        <w:rPr>
          <w:i/>
          <w:iCs/>
        </w:rPr>
        <w:t>subscriber</w:t>
      </w:r>
      <w:r w:rsidRPr="00351AE5">
        <w:t xml:space="preserve">, we create a subscriber by accessing the </w:t>
      </w:r>
      <w:r w:rsidRPr="00D92508">
        <w:rPr>
          <w:rFonts w:ascii="Courier New" w:eastAsia="Times New Roman" w:hAnsi="Courier New" w:cs="Courier New"/>
          <w:b/>
          <w:bCs/>
          <w:sz w:val="20"/>
          <w:szCs w:val="20"/>
        </w:rPr>
        <w:t>subscribe()</w:t>
      </w:r>
      <w:r w:rsidRPr="00351AE5">
        <w:t xml:space="preserve"> method of the same observable object we created: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351AE5" w:rsidRPr="00351AE5" w14:paraId="1E8C4EB6" w14:textId="77777777" w:rsidTr="00AC1E84">
        <w:tc>
          <w:tcPr>
            <w:tcW w:w="9640" w:type="dxa"/>
          </w:tcPr>
          <w:p w14:paraId="1CC88BE6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({</w:t>
            </w:r>
          </w:p>
          <w:p w14:paraId="54ABB80B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5AC04E65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07B463AD" w14:textId="77777777" w:rsidR="00351AE5" w:rsidRPr="00351AE5" w:rsidRDefault="00351AE5" w:rsidP="00351AE5">
      <w:pPr>
        <w:pStyle w:val="BodyText"/>
      </w:pPr>
    </w:p>
    <w:p w14:paraId="090D7FEA" w14:textId="6D89B2D6" w:rsidR="00351AE5" w:rsidRPr="00351AE5" w:rsidRDefault="00351AE5" w:rsidP="002369F0">
      <w:pPr>
        <w:pStyle w:val="BodyText"/>
        <w:ind w:left="720"/>
      </w:pPr>
      <w:r w:rsidRPr="00351AE5">
        <w:t xml:space="preserve">Notice that the subscribe method takes as a parameter, an object, but really it needs three functions, passed in as </w:t>
      </w:r>
      <w:r w:rsidR="00AE7535">
        <w:t xml:space="preserve">the </w:t>
      </w:r>
      <w:r w:rsidR="00AE7535" w:rsidRPr="00AE7535">
        <w:rPr>
          <w:i/>
          <w:iCs/>
        </w:rPr>
        <w:t>object</w:t>
      </w:r>
      <w:r w:rsidR="00AE7535">
        <w:t xml:space="preserve"> </w:t>
      </w:r>
      <w:r w:rsidRPr="00351AE5">
        <w:t>parameters.</w:t>
      </w:r>
    </w:p>
    <w:p w14:paraId="65F0E8AE" w14:textId="4618E80E" w:rsidR="00351AE5" w:rsidRPr="00351AE5" w:rsidRDefault="00351AE5">
      <w:pPr>
        <w:pStyle w:val="BodyText"/>
        <w:numPr>
          <w:ilvl w:val="0"/>
          <w:numId w:val="12"/>
        </w:numPr>
      </w:pPr>
      <w:r w:rsidRPr="00351AE5">
        <w:t xml:space="preserve">It is up to us to configure the object that is part of the subscription. The observer inside the observable can fire off one of three methods, </w:t>
      </w:r>
      <w:r w:rsidRPr="00D92508">
        <w:rPr>
          <w:rFonts w:ascii="Courier New" w:eastAsia="Times New Roman" w:hAnsi="Courier New" w:cs="Courier New"/>
          <w:b/>
          <w:bCs/>
          <w:sz w:val="20"/>
          <w:szCs w:val="20"/>
        </w:rPr>
        <w:t>next(), error()</w:t>
      </w:r>
      <w:r w:rsidRPr="00351AE5">
        <w:t xml:space="preserve"> and </w:t>
      </w:r>
      <w:r w:rsidRPr="00D92508">
        <w:rPr>
          <w:rFonts w:ascii="Courier New" w:eastAsia="Times New Roman" w:hAnsi="Courier New" w:cs="Courier New"/>
          <w:b/>
          <w:bCs/>
          <w:sz w:val="20"/>
          <w:szCs w:val="20"/>
        </w:rPr>
        <w:t>complete</w:t>
      </w:r>
      <w:r w:rsidRPr="00E0082B">
        <w:t>().</w:t>
      </w:r>
      <w:r w:rsidR="00DA104A" w:rsidRPr="00E0082B">
        <w:t xml:space="preserve"> We </w:t>
      </w:r>
      <w:proofErr w:type="gramStart"/>
      <w:r w:rsidR="00DA104A" w:rsidRPr="00E0082B">
        <w:t>have to</w:t>
      </w:r>
      <w:proofErr w:type="gramEnd"/>
      <w:r w:rsidR="00DA104A" w:rsidRPr="00E0082B">
        <w:t xml:space="preserve"> have matching methods in our subscribe method.</w:t>
      </w:r>
      <w:r w:rsidRPr="00351AE5">
        <w:t xml:space="preserve"> Lets first configure the </w:t>
      </w:r>
      <w:r w:rsidRPr="00C74965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351AE5">
        <w:t xml:space="preserve"> method: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630"/>
      </w:tblGrid>
      <w:tr w:rsidR="00351AE5" w:rsidRPr="00351AE5" w14:paraId="212665FA" w14:textId="77777777" w:rsidTr="00AC1E84">
        <w:tc>
          <w:tcPr>
            <w:tcW w:w="9630" w:type="dxa"/>
          </w:tcPr>
          <w:p w14:paraId="661B4FA6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({</w:t>
            </w:r>
          </w:p>
          <w:p w14:paraId="40CB777C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next(data) { </w:t>
            </w:r>
          </w:p>
          <w:p w14:paraId="58B3A444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console.log(data</w:t>
            </w:r>
            <w:proofErr w:type="gram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7EB1A4D5" w14:textId="77777777" w:rsidR="00351AE5" w:rsidRPr="00351AE5" w:rsidRDefault="00351AE5" w:rsidP="000D453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000D814F" w14:textId="77777777" w:rsidR="00351AE5" w:rsidRPr="00351AE5" w:rsidRDefault="00351AE5" w:rsidP="00351AE5">
            <w:pPr>
              <w:pStyle w:val="BodyText"/>
            </w:pPr>
            <w:r w:rsidRPr="00351AE5">
              <w:rPr>
                <w:b/>
                <w:bCs/>
              </w:rPr>
              <w:t>});</w:t>
            </w:r>
          </w:p>
        </w:tc>
      </w:tr>
    </w:tbl>
    <w:p w14:paraId="5922FD17" w14:textId="05C0F62C" w:rsidR="00351AE5" w:rsidRDefault="00351AE5" w:rsidP="00351AE5">
      <w:pPr>
        <w:pStyle w:val="BodyText"/>
      </w:pPr>
    </w:p>
    <w:p w14:paraId="56B0AF61" w14:textId="5334A7DB" w:rsidR="002369F0" w:rsidRDefault="002369F0" w:rsidP="00351AE5">
      <w:pPr>
        <w:pStyle w:val="BodyText"/>
      </w:pPr>
    </w:p>
    <w:p w14:paraId="26186CA7" w14:textId="1F4E78A6" w:rsidR="002369F0" w:rsidRDefault="002369F0" w:rsidP="00351AE5">
      <w:pPr>
        <w:pStyle w:val="BodyText"/>
      </w:pPr>
    </w:p>
    <w:p w14:paraId="20774615" w14:textId="4DAA78FA" w:rsidR="002369F0" w:rsidRDefault="002369F0" w:rsidP="00351AE5">
      <w:pPr>
        <w:pStyle w:val="BodyText"/>
      </w:pPr>
    </w:p>
    <w:p w14:paraId="1FEFF267" w14:textId="5BBCFFA4" w:rsidR="002369F0" w:rsidRDefault="002369F0" w:rsidP="00351AE5">
      <w:pPr>
        <w:pStyle w:val="BodyText"/>
      </w:pPr>
    </w:p>
    <w:p w14:paraId="7CA8118A" w14:textId="4605F7DD" w:rsidR="002369F0" w:rsidRDefault="002369F0" w:rsidP="00351AE5">
      <w:pPr>
        <w:pStyle w:val="BodyText"/>
      </w:pPr>
    </w:p>
    <w:p w14:paraId="2E543798" w14:textId="1F88F9EC" w:rsidR="00351AE5" w:rsidRDefault="00351AE5">
      <w:pPr>
        <w:pStyle w:val="BodyText"/>
        <w:numPr>
          <w:ilvl w:val="0"/>
          <w:numId w:val="12"/>
        </w:numPr>
      </w:pPr>
      <w:r w:rsidRPr="00351AE5">
        <w:lastRenderedPageBreak/>
        <w:t>Here is a screenshot of VS Code showing the entire program so far and the terminal output:</w:t>
      </w:r>
    </w:p>
    <w:p w14:paraId="64E8920C" w14:textId="77777777" w:rsidR="002C78ED" w:rsidRPr="00351AE5" w:rsidRDefault="002C78ED" w:rsidP="002C78ED">
      <w:pPr>
        <w:pStyle w:val="BodyText"/>
        <w:ind w:left="72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630"/>
      </w:tblGrid>
      <w:tr w:rsidR="00351AE5" w:rsidRPr="00351AE5" w14:paraId="545377A2" w14:textId="77777777" w:rsidTr="00AC1E84">
        <w:trPr>
          <w:trHeight w:val="5375"/>
        </w:trPr>
        <w:tc>
          <w:tcPr>
            <w:tcW w:w="9630" w:type="dxa"/>
          </w:tcPr>
          <w:p w14:paraId="6FE58CB2" w14:textId="77777777" w:rsidR="00351AE5" w:rsidRPr="00351AE5" w:rsidRDefault="00351AE5" w:rsidP="00351AE5">
            <w:pPr>
              <w:pStyle w:val="BodyText"/>
            </w:pPr>
            <w:r w:rsidRPr="00351AE5">
              <w:object w:dxaOrig="7651" w:dyaOrig="7626" w14:anchorId="154282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6pt;height:249.45pt" o:ole="">
                  <v:imagedata r:id="rId11" o:title=""/>
                </v:shape>
                <o:OLEObject Type="Embed" ProgID="PBrush" ShapeID="_x0000_i1025" DrawAspect="Content" ObjectID="_1724830060" r:id="rId12"/>
              </w:object>
            </w:r>
          </w:p>
        </w:tc>
      </w:tr>
    </w:tbl>
    <w:p w14:paraId="14762DD0" w14:textId="325AC2D5" w:rsidR="00633F1B" w:rsidRPr="00633F1B" w:rsidRDefault="00633F1B" w:rsidP="00633F1B">
      <w:pPr>
        <w:pStyle w:val="BodyText"/>
        <w:ind w:left="720"/>
        <w:rPr>
          <w:sz w:val="20"/>
          <w:szCs w:val="20"/>
        </w:rPr>
      </w:pPr>
      <w:r w:rsidRPr="00633F1B">
        <w:rPr>
          <w:sz w:val="20"/>
          <w:szCs w:val="20"/>
        </w:rPr>
        <w:t>Note, you must run this code in the terminal window, the browser will throw an error when it sees this code.</w:t>
      </w:r>
    </w:p>
    <w:p w14:paraId="72F2330C" w14:textId="755878A7" w:rsidR="002C78ED" w:rsidRPr="00351AE5" w:rsidRDefault="00351AE5" w:rsidP="002C78ED">
      <w:pPr>
        <w:pStyle w:val="BodyText"/>
        <w:numPr>
          <w:ilvl w:val="0"/>
          <w:numId w:val="12"/>
        </w:numPr>
      </w:pPr>
      <w:r w:rsidRPr="00351AE5">
        <w:t>(Optional) If we are only interested in the data emitted then there is no need to configure an object</w:t>
      </w:r>
      <w:r w:rsidR="00633F1B">
        <w:t xml:space="preserve"> in </w:t>
      </w:r>
      <w:proofErr w:type="gramStart"/>
      <w:r w:rsidR="00633F1B">
        <w:t>our</w:t>
      </w:r>
      <w:proofErr w:type="gramEnd"/>
      <w:r w:rsidR="00633F1B">
        <w:t xml:space="preserve"> </w:t>
      </w:r>
      <w:r w:rsidR="00633F1B" w:rsidRPr="00633F1B">
        <w:rPr>
          <w:rFonts w:ascii="Courier New" w:eastAsia="Times New Roman" w:hAnsi="Courier New" w:cs="Courier New"/>
          <w:b/>
          <w:bCs/>
          <w:sz w:val="20"/>
          <w:szCs w:val="20"/>
        </w:rPr>
        <w:t>subscribe()</w:t>
      </w:r>
      <w:r w:rsidR="00633F1B">
        <w:t xml:space="preserve"> method</w:t>
      </w:r>
      <w:r w:rsidRPr="00351AE5">
        <w:t>, we can simply do this: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630"/>
      </w:tblGrid>
      <w:tr w:rsidR="00351AE5" w:rsidRPr="00351AE5" w14:paraId="7E4D251F" w14:textId="77777777" w:rsidTr="00AC1E84">
        <w:tc>
          <w:tcPr>
            <w:tcW w:w="9630" w:type="dxa"/>
          </w:tcPr>
          <w:p w14:paraId="26D96D91" w14:textId="77777777" w:rsidR="00351AE5" w:rsidRPr="00351AE5" w:rsidRDefault="00351AE5" w:rsidP="000D4531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351A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((x)=&gt;console.log(x));</w:t>
            </w:r>
          </w:p>
        </w:tc>
      </w:tr>
    </w:tbl>
    <w:p w14:paraId="6011D355" w14:textId="77777777" w:rsidR="002C78ED" w:rsidRDefault="002C78ED" w:rsidP="002C78ED">
      <w:pPr>
        <w:pStyle w:val="BodyText"/>
        <w:ind w:left="720"/>
      </w:pPr>
    </w:p>
    <w:p w14:paraId="6B17554B" w14:textId="2BB1D3A9" w:rsidR="00F76B35" w:rsidRDefault="00F76B35" w:rsidP="00F76B35">
      <w:pPr>
        <w:pStyle w:val="BodyText"/>
        <w:numPr>
          <w:ilvl w:val="0"/>
          <w:numId w:val="12"/>
        </w:numPr>
      </w:pPr>
      <w:r w:rsidRPr="00351AE5">
        <w:t xml:space="preserve">(Optional) </w:t>
      </w:r>
      <w:r>
        <w:t>Showing each piece separately, so observable, observer and subscription</w:t>
      </w:r>
    </w:p>
    <w:p w14:paraId="62E071AF" w14:textId="77777777" w:rsidR="002C78ED" w:rsidRPr="00351AE5" w:rsidRDefault="002C78ED" w:rsidP="002C78ED">
      <w:pPr>
        <w:pStyle w:val="BodyText"/>
        <w:ind w:left="720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120"/>
        <w:gridCol w:w="4301"/>
      </w:tblGrid>
      <w:tr w:rsidR="00CA01F6" w:rsidRPr="00351AE5" w14:paraId="44695D55" w14:textId="55138AD4" w:rsidTr="00CA01F6">
        <w:tc>
          <w:tcPr>
            <w:tcW w:w="6120" w:type="dxa"/>
          </w:tcPr>
          <w:p w14:paraId="13C1F449" w14:textId="27AA891C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Observable } from '</w:t>
            </w: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2C549CD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5ACE735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</w:t>
            </w:r>
          </w:p>
          <w:p w14:paraId="452EBCC3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obs.next</w:t>
            </w:r>
            <w:proofErr w:type="spellEnd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("Hello")</w:t>
            </w:r>
          </w:p>
          <w:p w14:paraId="2D0C5CE2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4E540DFC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09A96C1E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observer = {</w:t>
            </w:r>
          </w:p>
          <w:p w14:paraId="43A58022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next: </w:t>
            </w: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console.log("we got " + </w:t>
            </w: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3F316BE6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  <w:p w14:paraId="66051E56" w14:textId="77777777" w:rsidR="00CA01F6" w:rsidRPr="004D4275" w:rsidRDefault="00CA01F6" w:rsidP="004D427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79301382" w14:textId="6D69A387" w:rsidR="00CA01F6" w:rsidRPr="00351AE5" w:rsidRDefault="00CA01F6" w:rsidP="004D4275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4D42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(observer);</w:t>
            </w:r>
          </w:p>
        </w:tc>
        <w:tc>
          <w:tcPr>
            <w:tcW w:w="4301" w:type="dxa"/>
          </w:tcPr>
          <w:p w14:paraId="69C1B71D" w14:textId="744C579D" w:rsidR="00CA01F6" w:rsidRPr="00CA01F6" w:rsidRDefault="00CA01F6" w:rsidP="004D427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A01F6">
              <w:rPr>
                <w:rFonts w:ascii="Courier New" w:hAnsi="Courier New" w:cs="Courier New"/>
                <w:sz w:val="20"/>
                <w:szCs w:val="20"/>
              </w:rPr>
              <w:t>Notice that we do not pass the const observer into the Observable constructor, pass a reference to the observer.</w:t>
            </w:r>
          </w:p>
        </w:tc>
      </w:tr>
    </w:tbl>
    <w:p w14:paraId="559CE4E4" w14:textId="6CB52042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7BA36395" w14:textId="6032230E" w:rsidR="002C78ED" w:rsidRDefault="002C78ED" w:rsidP="000D4531">
      <w:pPr>
        <w:rPr>
          <w:rFonts w:asciiTheme="majorHAnsi" w:eastAsiaTheme="majorEastAsia" w:hAnsiTheme="majorHAnsi" w:cstheme="majorBidi"/>
        </w:rPr>
      </w:pPr>
    </w:p>
    <w:p w14:paraId="7E77AF64" w14:textId="2779B5CA" w:rsidR="002C78ED" w:rsidRDefault="002C78ED" w:rsidP="000D4531">
      <w:pPr>
        <w:rPr>
          <w:rFonts w:asciiTheme="majorHAnsi" w:eastAsiaTheme="majorEastAsia" w:hAnsiTheme="majorHAnsi" w:cstheme="majorBidi"/>
        </w:rPr>
      </w:pPr>
    </w:p>
    <w:p w14:paraId="033FD30A" w14:textId="77777777" w:rsidR="002C78ED" w:rsidRDefault="002C78ED" w:rsidP="000D4531">
      <w:pPr>
        <w:rPr>
          <w:rFonts w:asciiTheme="majorHAnsi" w:eastAsiaTheme="majorEastAsia" w:hAnsiTheme="majorHAnsi" w:cstheme="majorBidi"/>
        </w:rPr>
      </w:pPr>
    </w:p>
    <w:p w14:paraId="3069F272" w14:textId="2D65B001" w:rsidR="00DE4014" w:rsidRPr="00351AE5" w:rsidRDefault="00DE4014" w:rsidP="00DE4014">
      <w:pPr>
        <w:pStyle w:val="BodyText"/>
        <w:numPr>
          <w:ilvl w:val="0"/>
          <w:numId w:val="12"/>
        </w:numPr>
      </w:pPr>
      <w:r w:rsidRPr="00351AE5">
        <w:lastRenderedPageBreak/>
        <w:t xml:space="preserve">(Optional) </w:t>
      </w:r>
      <w:r>
        <w:t xml:space="preserve">One more method where we </w:t>
      </w:r>
      <w:proofErr w:type="gramStart"/>
      <w:r>
        <w:t>actually pass</w:t>
      </w:r>
      <w:proofErr w:type="gramEnd"/>
      <w:r>
        <w:t xml:space="preserve"> the </w:t>
      </w:r>
      <w:r w:rsidRPr="00DB129F">
        <w:rPr>
          <w:i/>
          <w:iCs/>
        </w:rPr>
        <w:t>observer</w:t>
      </w:r>
      <w:r>
        <w:t xml:space="preserve"> object into the Observable constructor.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200"/>
        <w:gridCol w:w="3221"/>
      </w:tblGrid>
      <w:tr w:rsidR="00DE4014" w:rsidRPr="00351AE5" w14:paraId="6A802245" w14:textId="77777777" w:rsidTr="00DB129F">
        <w:tc>
          <w:tcPr>
            <w:tcW w:w="7200" w:type="dxa"/>
          </w:tcPr>
          <w:p w14:paraId="6BFE91B0" w14:textId="1D1DC81B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Observable } from '</w:t>
            </w:r>
            <w:proofErr w:type="spellStart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2027F2C4" w14:textId="77777777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7991D59" w14:textId="77777777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observer = {</w:t>
            </w:r>
          </w:p>
          <w:p w14:paraId="0807B880" w14:textId="77777777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next: </w:t>
            </w:r>
            <w:proofErr w:type="spellStart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console.log("we got " + </w:t>
            </w:r>
            <w:proofErr w:type="spellStart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2B3DBFD2" w14:textId="77777777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7AF4B367" w14:textId="77777777" w:rsidR="00513081" w:rsidRPr="00513081" w:rsidRDefault="00513081" w:rsidP="0051308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19F6C023" w14:textId="189367A3" w:rsidR="00DE4014" w:rsidRPr="00351AE5" w:rsidRDefault="00513081" w:rsidP="00513081">
            <w:pPr>
              <w:rPr>
                <w:rFonts w:asciiTheme="majorHAnsi" w:eastAsiaTheme="majorEastAsia" w:hAnsiTheme="majorHAnsi" w:cstheme="majorBidi"/>
              </w:rPr>
            </w:pPr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  <w:proofErr w:type="spellStart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observer.next</w:t>
            </w:r>
            <w:proofErr w:type="spellEnd"/>
            <w:r w:rsidRPr="0051308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("Hello"));</w:t>
            </w:r>
          </w:p>
        </w:tc>
        <w:tc>
          <w:tcPr>
            <w:tcW w:w="3221" w:type="dxa"/>
          </w:tcPr>
          <w:p w14:paraId="2A35BC28" w14:textId="04FEEAFA" w:rsidR="00DE4014" w:rsidRPr="00CA01F6" w:rsidRDefault="00513081" w:rsidP="00E77A4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3081">
              <w:rPr>
                <w:rFonts w:ascii="Courier New" w:hAnsi="Courier New" w:cs="Courier New"/>
                <w:sz w:val="20"/>
                <w:szCs w:val="20"/>
              </w:rPr>
              <w:t xml:space="preserve">If you choose this option, the observer object must be defined </w:t>
            </w:r>
            <w:r w:rsidRPr="00DB129F">
              <w:rPr>
                <w:rFonts w:ascii="Courier New" w:hAnsi="Courier New" w:cs="Courier New"/>
                <w:b/>
                <w:bCs/>
                <w:sz w:val="20"/>
                <w:szCs w:val="20"/>
              </w:rPr>
              <w:t>before</w:t>
            </w:r>
            <w:r w:rsidRPr="00513081">
              <w:rPr>
                <w:rFonts w:ascii="Courier New" w:hAnsi="Courier New" w:cs="Courier New"/>
                <w:sz w:val="20"/>
                <w:szCs w:val="20"/>
              </w:rPr>
              <w:t xml:space="preserve"> it is used. Also notice that we call the </w:t>
            </w:r>
            <w:r w:rsidRPr="00DB129F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next()</w:t>
            </w:r>
            <w:r w:rsidRPr="00513081">
              <w:rPr>
                <w:rFonts w:ascii="Courier New" w:hAnsi="Courier New" w:cs="Courier New"/>
                <w:sz w:val="20"/>
                <w:szCs w:val="20"/>
              </w:rPr>
              <w:t xml:space="preserve"> method on the observer that is passed in immediately.</w:t>
            </w:r>
          </w:p>
        </w:tc>
      </w:tr>
    </w:tbl>
    <w:p w14:paraId="2FC33801" w14:textId="6CD9037A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5C675927" w14:textId="499A239F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39555EE8" w14:textId="239B52B0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18BFEF8C" w14:textId="0652C73E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30B240C2" w14:textId="6214CA4B" w:rsidR="00633F1B" w:rsidRDefault="00633F1B" w:rsidP="000D4531">
      <w:pPr>
        <w:rPr>
          <w:rFonts w:asciiTheme="majorHAnsi" w:eastAsiaTheme="majorEastAsia" w:hAnsiTheme="majorHAnsi" w:cstheme="majorBidi"/>
        </w:rPr>
      </w:pPr>
    </w:p>
    <w:p w14:paraId="52A19841" w14:textId="77777777" w:rsidR="00633F1B" w:rsidRPr="00351AE5" w:rsidRDefault="00633F1B" w:rsidP="000D4531">
      <w:pPr>
        <w:rPr>
          <w:rFonts w:asciiTheme="majorHAnsi" w:eastAsiaTheme="majorEastAsia" w:hAnsiTheme="majorHAnsi" w:cstheme="majorBid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51AE5" w:rsidRPr="00351AE5" w14:paraId="6BFA98FF" w14:textId="77777777" w:rsidTr="00AC1E84">
        <w:tc>
          <w:tcPr>
            <w:tcW w:w="9350" w:type="dxa"/>
          </w:tcPr>
          <w:p w14:paraId="1E98EE4C" w14:textId="77777777" w:rsidR="00351AE5" w:rsidRPr="00351AE5" w:rsidRDefault="00351AE5" w:rsidP="00351AE5">
            <w:pPr>
              <w:pStyle w:val="BodyText"/>
              <w:rPr>
                <w:b/>
                <w:bCs/>
              </w:rPr>
            </w:pP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6DC55D6" wp14:editId="0DD5DD2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14A4B65" id="Rectangle 10" o:spid="_x0000_s1026" style="position:absolute;margin-left:-.2pt;margin-top:10.75pt;width:143.35pt;height:3.6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0918538" wp14:editId="49B098B3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6E69196" id="Rectangle 19" o:spid="_x0000_s1026" style="position:absolute;margin-left:322pt;margin-top:10.85pt;width:143.35pt;height:3.6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6DEDF53" wp14:editId="7F2A33E3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ED541B" id="Oval 20" o:spid="_x0000_s1026" style="position:absolute;margin-left:149.95pt;margin-top:8.85pt;width:8.1pt;height:7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1158946" wp14:editId="023FF503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9E1602" id="Oval 21" o:spid="_x0000_s1026" style="position:absolute;margin-left:161.95pt;margin-top:8.6pt;width:8.1pt;height:7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AA71881" wp14:editId="2763F159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6F723B" id="Oval 22" o:spid="_x0000_s1026" style="position:absolute;margin-left:296.6pt;margin-top:8.95pt;width:8.15pt;height:7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02E9DB4" wp14:editId="5764C8F9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AACFF8" id="Oval 23" o:spid="_x0000_s1026" style="position:absolute;margin-left:308.3pt;margin-top:8.7pt;width:8.15pt;height:7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 w:rsidRPr="00351A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07ED657" wp14:editId="2CF1B84D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972B19" w14:textId="77777777" w:rsidR="00351AE5" w:rsidRPr="00943C15" w:rsidRDefault="00351AE5" w:rsidP="00351AE5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ED657" id="Text Box 24" o:spid="_x0000_s1027" type="#_x0000_t202" style="position:absolute;margin-left:189.5pt;margin-top:.45pt;width:1in;height:21.9pt;z-index:2517565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" fillcolor="white [3201]" stroked="f" strokeweight=".5pt">
                      <v:textbox>
                        <w:txbxContent>
                          <w:p w14:paraId="33972B19" w14:textId="77777777" w:rsidR="00351AE5" w:rsidRPr="00943C15" w:rsidRDefault="00351AE5" w:rsidP="00351AE5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5D8C045" w14:textId="07CC621B" w:rsidR="00351AE5" w:rsidRDefault="00351AE5" w:rsidP="00351AE5">
      <w:pPr>
        <w:pStyle w:val="BodyText"/>
      </w:pPr>
      <w:r>
        <w:br w:type="page"/>
      </w:r>
    </w:p>
    <w:p w14:paraId="532FE81F" w14:textId="5FEA3FD2" w:rsidR="00493214" w:rsidRPr="00943C15" w:rsidRDefault="006A4AAC" w:rsidP="00493214">
      <w:pPr>
        <w:pStyle w:val="Heading1"/>
        <w:rPr>
          <w:color w:val="DA3467"/>
        </w:rPr>
      </w:pPr>
      <w:r w:rsidRPr="00943C15">
        <w:rPr>
          <w:color w:val="DA3467"/>
        </w:rPr>
        <w:lastRenderedPageBreak/>
        <w:t xml:space="preserve">Part </w:t>
      </w:r>
      <w:r w:rsidR="00F94790">
        <w:rPr>
          <w:color w:val="DA3467"/>
        </w:rPr>
        <w:t>3</w:t>
      </w:r>
      <w:r w:rsidRPr="00943C15">
        <w:rPr>
          <w:color w:val="DA3467"/>
        </w:rPr>
        <w:t xml:space="preserve"> – </w:t>
      </w:r>
      <w:r w:rsidR="00317B2D">
        <w:rPr>
          <w:color w:val="DA3467"/>
        </w:rPr>
        <w:t>Observables in Action</w:t>
      </w:r>
    </w:p>
    <w:p w14:paraId="6FE8C107" w14:textId="77777777" w:rsidR="00A7521D" w:rsidRPr="00AD4109" w:rsidRDefault="00A7521D" w:rsidP="00A7521D">
      <w:pPr>
        <w:rPr>
          <w:rFonts w:ascii="Verdana" w:hAnsi="Verdana"/>
        </w:rPr>
      </w:pPr>
    </w:p>
    <w:p w14:paraId="475BF6B7" w14:textId="75A0AFD3" w:rsidR="004B449A" w:rsidRDefault="009F2579" w:rsidP="004B449A">
      <w:pPr>
        <w:spacing w:after="160" w:line="259" w:lineRule="auto"/>
        <w:rPr>
          <w:rFonts w:ascii="Verdana" w:hAnsi="Verdana"/>
        </w:rPr>
      </w:pPr>
      <w:r>
        <w:t xml:space="preserve">For this part we will switch to where we have the three separate parts, Observable, </w:t>
      </w:r>
      <w:proofErr w:type="gramStart"/>
      <w:r>
        <w:t>Observer</w:t>
      </w:r>
      <w:proofErr w:type="gramEnd"/>
      <w:r>
        <w:t xml:space="preserve"> and the subscription between them. In the appendix, I will provide code that shows the other method of code construction, the one where we do the subscription implicitly.</w:t>
      </w:r>
      <w:r w:rsidR="00F41FB5">
        <w:t xml:space="preserve"> Use the same code you had in Part2</w:t>
      </w:r>
      <w:r w:rsidR="00D73119">
        <w:t xml:space="preserve"> but</w:t>
      </w:r>
      <w:r w:rsidR="00AA2288">
        <w:t xml:space="preserve"> option</w:t>
      </w:r>
      <w:r w:rsidR="00D73119">
        <w:t xml:space="preserve"> #12.</w:t>
      </w:r>
    </w:p>
    <w:p w14:paraId="21E1FA87" w14:textId="77777777" w:rsidR="009F2579" w:rsidRPr="00536344" w:rsidRDefault="009F2579" w:rsidP="004B449A">
      <w:pPr>
        <w:spacing w:after="160" w:line="259" w:lineRule="auto"/>
        <w:rPr>
          <w:rFonts w:ascii="Verdana" w:hAnsi="Verdana"/>
        </w:rPr>
      </w:pPr>
    </w:p>
    <w:p w14:paraId="6DE83431" w14:textId="42461C44" w:rsidR="00317B2D" w:rsidRPr="00536344" w:rsidRDefault="00D1484B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We must now change the code in the Observable to reflect multiple emissions. This is as simple as adding curly braces to the </w:t>
      </w:r>
      <w:r w:rsidR="00F41FB5">
        <w:rPr>
          <w:rFonts w:ascii="Verdana" w:hAnsi="Verdana"/>
        </w:rPr>
        <w:t>parameter passed into the Observable’s constructor: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B449A" w:rsidRPr="00536344" w14:paraId="0D4A539C" w14:textId="77777777" w:rsidTr="004B449A">
        <w:tc>
          <w:tcPr>
            <w:tcW w:w="9640" w:type="dxa"/>
          </w:tcPr>
          <w:p w14:paraId="6E22C4EB" w14:textId="419198B4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</w:p>
          <w:p w14:paraId="46E94D27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</w:t>
            </w: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{</w:t>
            </w:r>
          </w:p>
          <w:p w14:paraId="7F41ACA7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obs.next</w:t>
            </w:r>
            <w:proofErr w:type="spellEnd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</w:t>
            </w:r>
            <w:proofErr w:type="gram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5897A8E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obs.complete</w:t>
            </w:r>
            <w:proofErr w:type="spellEnd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  <w:proofErr w:type="gram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562F650A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}</w:t>
            </w:r>
          </w:p>
          <w:p w14:paraId="73440719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</w:p>
          <w:p w14:paraId="7CB30F54" w14:textId="13D13B74" w:rsidR="004B449A" w:rsidRPr="00536344" w:rsidRDefault="00F41FB5" w:rsidP="00F41FB5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777637B3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D43B86E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</w:p>
    <w:p w14:paraId="7A0704BC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4DAA03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3F1B95B" w14:textId="3559C897" w:rsidR="004B449A" w:rsidRPr="00CF71F4" w:rsidRDefault="00F41FB5" w:rsidP="004B449A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Also</w:t>
      </w:r>
      <w:proofErr w:type="gramEnd"/>
      <w:r>
        <w:rPr>
          <w:rFonts w:ascii="Verdana" w:hAnsi="Verdana"/>
          <w:sz w:val="20"/>
          <w:szCs w:val="20"/>
        </w:rPr>
        <w:t xml:space="preserve"> I added the </w:t>
      </w:r>
      <w:r w:rsidRPr="00F41FB5">
        <w:rPr>
          <w:rFonts w:ascii="Courier New" w:hAnsi="Courier New" w:cs="Courier New"/>
          <w:b/>
          <w:bCs/>
          <w:sz w:val="20"/>
          <w:szCs w:val="20"/>
        </w:rPr>
        <w:t>complete()</w:t>
      </w:r>
      <w:r>
        <w:rPr>
          <w:rFonts w:ascii="Verdana" w:hAnsi="Verdana"/>
          <w:sz w:val="20"/>
          <w:szCs w:val="20"/>
        </w:rPr>
        <w:t xml:space="preserve"> function to the Observer parameter.</w:t>
      </w:r>
    </w:p>
    <w:p w14:paraId="72657241" w14:textId="76305DB6" w:rsidR="00317B2D" w:rsidRPr="002B3752" w:rsidRDefault="00F41FB5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Also change</w:t>
      </w:r>
      <w:r w:rsidR="00317B2D" w:rsidRPr="002B3752">
        <w:rPr>
          <w:rFonts w:ascii="Verdana" w:hAnsi="Verdana"/>
        </w:rPr>
        <w:t xml:space="preserve"> the </w:t>
      </w:r>
      <w:r>
        <w:rPr>
          <w:rFonts w:ascii="Verdana" w:hAnsi="Verdana"/>
        </w:rPr>
        <w:t>Observer</w:t>
      </w:r>
      <w:r w:rsidR="00317B2D" w:rsidRPr="002B3752">
        <w:rPr>
          <w:rFonts w:ascii="Verdana" w:hAnsi="Verdana"/>
        </w:rPr>
        <w:t xml:space="preserve"> to handle all three methods</w:t>
      </w:r>
      <w:r>
        <w:rPr>
          <w:rFonts w:ascii="Verdana" w:hAnsi="Verdana"/>
        </w:rPr>
        <w:t>.</w:t>
      </w:r>
      <w:r w:rsidR="00317B2D" w:rsidRPr="00536344">
        <w:rPr>
          <w:rFonts w:ascii="Verdana" w:hAnsi="Verdana"/>
        </w:rPr>
        <w:t xml:space="preserve"> </w:t>
      </w:r>
      <w:r w:rsidR="00CC6782">
        <w:rPr>
          <w:rFonts w:ascii="Verdana" w:hAnsi="Verdana"/>
        </w:rPr>
        <w:t xml:space="preserve">If you look at optional 12 in Part 2, the observer was only configured with the </w:t>
      </w:r>
      <w:r w:rsidR="00CC6782" w:rsidRPr="00CC6782">
        <w:rPr>
          <w:rFonts w:ascii="Courier New" w:hAnsi="Courier New" w:cs="Courier New"/>
          <w:b/>
          <w:bCs/>
          <w:sz w:val="20"/>
          <w:szCs w:val="20"/>
        </w:rPr>
        <w:t>next()</w:t>
      </w:r>
      <w:r w:rsidR="00CC6782">
        <w:rPr>
          <w:rFonts w:ascii="Verdana" w:hAnsi="Verdana"/>
        </w:rPr>
        <w:t xml:space="preserve"> method: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B449A" w:rsidRPr="00536344" w14:paraId="70F863D4" w14:textId="77777777" w:rsidTr="00601845">
        <w:tc>
          <w:tcPr>
            <w:tcW w:w="9640" w:type="dxa"/>
          </w:tcPr>
          <w:p w14:paraId="7CB28F0D" w14:textId="6E49EA89" w:rsidR="00F41FB5" w:rsidRPr="00F41FB5" w:rsidRDefault="00536344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F41FB5"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observer = {</w:t>
            </w:r>
          </w:p>
          <w:p w14:paraId="6926D25E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next: </w:t>
            </w:r>
            <w:proofErr w:type="spell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console.log("we got " + </w:t>
            </w:r>
            <w:proofErr w:type="spellStart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),</w:t>
            </w:r>
          </w:p>
          <w:p w14:paraId="116148AD" w14:textId="77777777" w:rsidR="00F41FB5" w:rsidRPr="00CC6782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complete : () =&gt; console.log("done"),</w:t>
            </w:r>
          </w:p>
          <w:p w14:paraId="5C2DD73C" w14:textId="77777777" w:rsidR="00F41FB5" w:rsidRPr="00F41FB5" w:rsidRDefault="00F41FB5" w:rsidP="00F41FB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error : (err) =&gt; console.log("An error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occured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" + err)</w:t>
            </w:r>
          </w:p>
          <w:p w14:paraId="0E44658C" w14:textId="65A6F016" w:rsidR="004B449A" w:rsidRPr="00536344" w:rsidRDefault="00F41FB5" w:rsidP="00F41FB5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F41FB5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21BA12BB" w14:textId="041AB029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6D54FA" w14:textId="38892E83" w:rsidR="004B449A" w:rsidRPr="00536344" w:rsidRDefault="004B449A" w:rsidP="009318D9">
      <w:pPr>
        <w:pStyle w:val="ListParagraph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  <w:r w:rsidR="00C45258" w:rsidRPr="00536344">
        <w:rPr>
          <w:rFonts w:ascii="Verdana" w:hAnsi="Verdana"/>
        </w:rPr>
        <w:br/>
      </w:r>
    </w:p>
    <w:p w14:paraId="6312BED1" w14:textId="2AB9E762" w:rsidR="00536344" w:rsidRDefault="00536344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099509F" w14:textId="6B8E8834" w:rsidR="00F41FB5" w:rsidRPr="002B3752" w:rsidRDefault="00CC6782" w:rsidP="00F41FB5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This is the entire index.js file to this point</w:t>
      </w:r>
      <w:r w:rsidR="00F41FB5" w:rsidRPr="002B3752">
        <w:rPr>
          <w:rFonts w:ascii="Verdana" w:hAnsi="Verdana"/>
        </w:rPr>
        <w:t>:</w:t>
      </w:r>
      <w:r w:rsidR="00F41FB5"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F41FB5" w:rsidRPr="00536344" w14:paraId="522D0D46" w14:textId="77777777" w:rsidTr="00A71DE1">
        <w:tc>
          <w:tcPr>
            <w:tcW w:w="9640" w:type="dxa"/>
          </w:tcPr>
          <w:p w14:paraId="4ABD745F" w14:textId="516D370F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Observable } from '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1ADAAFA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</w:p>
          <w:p w14:paraId="4E84E481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5B3EFEBB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obs.next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</w:t>
            </w:r>
            <w:proofErr w:type="gram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ABF2BEB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obs.complete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4144E5E" w14:textId="66DDC09A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  </w:t>
            </w:r>
          </w:p>
          <w:p w14:paraId="2A0F5919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2364C3A4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observer = {</w:t>
            </w:r>
          </w:p>
          <w:p w14:paraId="6BB2253F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next: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console.log("we got " +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aValue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),</w:t>
            </w:r>
          </w:p>
          <w:p w14:paraId="2C4BC458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complete : () =&gt; console.log("done"),</w:t>
            </w:r>
          </w:p>
          <w:p w14:paraId="71B83184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error : (err) =&gt; console.log("An error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occured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" + err)</w:t>
            </w:r>
          </w:p>
          <w:p w14:paraId="42509515" w14:textId="77777777" w:rsidR="00CC6782" w:rsidRPr="00CC6782" w:rsidRDefault="00CC6782" w:rsidP="00CC678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  <w:p w14:paraId="197254D4" w14:textId="07CF8722" w:rsidR="00F41FB5" w:rsidRPr="00536344" w:rsidRDefault="00CC6782" w:rsidP="00CC6782">
            <w:pPr>
              <w:rPr>
                <w:rFonts w:ascii="Verdana" w:eastAsiaTheme="majorEastAsia" w:hAnsi="Verdana" w:cs="Courier New"/>
                <w:b/>
                <w:bCs/>
              </w:rPr>
            </w:pP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(observer);</w:t>
            </w:r>
          </w:p>
        </w:tc>
      </w:tr>
    </w:tbl>
    <w:p w14:paraId="38EE5F50" w14:textId="77777777" w:rsidR="00F41FB5" w:rsidRDefault="00F41FB5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33F122E" w14:textId="65A95822" w:rsidR="00536344" w:rsidRDefault="00536344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A45CB0E" w14:textId="0A2862B4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4A5F40DF" w14:textId="2EF8ABF1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14E90F0D" w14:textId="125743BF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38CEABA9" w14:textId="657643A5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050E0A2E" w14:textId="10507B8E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7AA0A4E3" w14:textId="5CE32764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>Test the code, you should see the original data plus “done”.</w:t>
      </w:r>
    </w:p>
    <w:p w14:paraId="275600B9" w14:textId="0FD2A46F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1EFB0095" w14:textId="6E8535E3" w:rsidR="00CC6782" w:rsidRDefault="00CC6782" w:rsidP="00CC6782">
      <w:pPr>
        <w:spacing w:after="160" w:line="259" w:lineRule="auto"/>
        <w:ind w:left="720"/>
        <w:rPr>
          <w:rFonts w:ascii="Verdana" w:hAnsi="Verdana"/>
        </w:rPr>
      </w:pPr>
    </w:p>
    <w:p w14:paraId="07713ACE" w14:textId="77777777" w:rsidR="009B4495" w:rsidRDefault="009B4495" w:rsidP="00CC6782">
      <w:pPr>
        <w:spacing w:after="160" w:line="259" w:lineRule="auto"/>
        <w:ind w:left="720"/>
        <w:rPr>
          <w:rFonts w:ascii="Verdana" w:hAnsi="Verdana"/>
        </w:rPr>
      </w:pPr>
    </w:p>
    <w:p w14:paraId="0C4DE7E4" w14:textId="12D15CD5" w:rsidR="00317B2D" w:rsidRPr="00536344" w:rsidRDefault="00B2340C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lastRenderedPageBreak/>
        <w:t>Lets</w:t>
      </w:r>
      <w:proofErr w:type="spellEnd"/>
      <w:proofErr w:type="gramEnd"/>
      <w:r>
        <w:rPr>
          <w:rFonts w:ascii="Verdana" w:hAnsi="Verdana"/>
        </w:rPr>
        <w:t xml:space="preserve"> insert an error into the </w:t>
      </w:r>
      <w:r w:rsidR="009B4495">
        <w:rPr>
          <w:rFonts w:ascii="Verdana" w:hAnsi="Verdana"/>
        </w:rPr>
        <w:t>observable via the observer: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B449A" w:rsidRPr="00536344" w14:paraId="583FD266" w14:textId="77777777" w:rsidTr="00601845">
        <w:tc>
          <w:tcPr>
            <w:tcW w:w="9640" w:type="dxa"/>
          </w:tcPr>
          <w:p w14:paraId="714AFAF4" w14:textId="77A0A13A" w:rsidR="009B4495" w:rsidRPr="00CC6782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</w:p>
          <w:p w14:paraId="648A5E45" w14:textId="77777777" w:rsidR="009B4495" w:rsidRPr="00CC6782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2B4F722E" w14:textId="77777777" w:rsidR="009B4495" w:rsidRPr="00CC6782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obs.next</w:t>
            </w:r>
            <w:proofErr w:type="spellEnd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</w:t>
            </w:r>
            <w:proofErr w:type="gramStart"/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CBE7193" w14:textId="75624E58" w:rsidR="009B4495" w:rsidRPr="009B4495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obs.error</w:t>
            </w:r>
            <w:proofErr w:type="spellEnd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("Oops!"</w:t>
            </w:r>
            <w:proofErr w:type="gram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117DEA9" w14:textId="77777777" w:rsidR="009B4495" w:rsidRPr="009B4495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obs.complete</w:t>
            </w:r>
            <w:proofErr w:type="spellEnd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  <w:proofErr w:type="gram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21DC24E1" w14:textId="0BC5AD19" w:rsidR="009B4495" w:rsidRPr="00CC6782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obs.next</w:t>
            </w:r>
            <w:proofErr w:type="spellEnd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</w:t>
            </w:r>
            <w:proofErr w:type="gramStart"/>
            <w:r w:rsidRPr="009B449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157FA13C" w14:textId="77777777" w:rsidR="009B4495" w:rsidRPr="00CC6782" w:rsidRDefault="009B4495" w:rsidP="009B449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  </w:t>
            </w:r>
          </w:p>
          <w:p w14:paraId="22B015C4" w14:textId="22BB8A3F" w:rsidR="004B449A" w:rsidRPr="009B4495" w:rsidRDefault="009B4495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C67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4A010556" w14:textId="237776DC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4368864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B1B1721" w14:textId="77777777" w:rsidR="004B449A" w:rsidRPr="00536344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DB14F57" w14:textId="01616D7E" w:rsidR="005C2A52" w:rsidRDefault="005C2A52" w:rsidP="005C2A52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1B23033" w14:textId="303F087A" w:rsidR="005C2A52" w:rsidRDefault="005C2A52" w:rsidP="005C2A52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D34F7E0" w14:textId="6FC01EBF" w:rsidR="005C2A52" w:rsidRPr="00B2340C" w:rsidRDefault="009B4495" w:rsidP="005C2A52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</w:r>
      <w:r w:rsidR="00B2340C" w:rsidRPr="00B2340C">
        <w:rPr>
          <w:rFonts w:ascii="Verdana" w:hAnsi="Verdana"/>
          <w:sz w:val="20"/>
          <w:szCs w:val="20"/>
        </w:rPr>
        <w:t>If an error did occur, depending on where the error occurred, you will get the error message but nothing else, the observable will be finished at that point</w:t>
      </w:r>
    </w:p>
    <w:p w14:paraId="219B65FD" w14:textId="77777777" w:rsidR="00536344" w:rsidRPr="002B3752" w:rsidRDefault="00536344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Remember the observable is best used when there is a stream of data, lets simulate that by implementing the </w:t>
      </w:r>
      <w:proofErr w:type="spellStart"/>
      <w:r w:rsidRPr="003E51FF">
        <w:rPr>
          <w:rFonts w:ascii="Courier New" w:hAnsi="Courier New" w:cs="Courier New"/>
          <w:b/>
          <w:bCs/>
          <w:sz w:val="20"/>
          <w:szCs w:val="20"/>
        </w:rPr>
        <w:t>setTimeout</w:t>
      </w:r>
      <w:proofErr w:type="spellEnd"/>
      <w:r w:rsidRPr="003E51FF">
        <w:rPr>
          <w:rFonts w:ascii="Courier New" w:hAnsi="Courier New" w:cs="Courier New"/>
          <w:b/>
          <w:bCs/>
          <w:sz w:val="20"/>
          <w:szCs w:val="20"/>
        </w:rPr>
        <w:t>()</w:t>
      </w:r>
      <w:r w:rsidRPr="002B3752">
        <w:rPr>
          <w:rFonts w:ascii="Verdana" w:hAnsi="Verdana"/>
        </w:rPr>
        <w:t xml:space="preserve"> method again:</w:t>
      </w:r>
      <w:r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5935"/>
        <w:gridCol w:w="3776"/>
      </w:tblGrid>
      <w:tr w:rsidR="005C2A52" w:rsidRPr="00536344" w14:paraId="2BE59651" w14:textId="76EA6044" w:rsidTr="00CF71F4">
        <w:tc>
          <w:tcPr>
            <w:tcW w:w="5935" w:type="dxa"/>
          </w:tcPr>
          <w:p w14:paraId="01C26C75" w14:textId="323259C8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</w:t>
            </w:r>
          </w:p>
          <w:p w14:paraId="1AC775E2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71022D7A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obs.next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("hello"),1000</w:t>
            </w:r>
            <w:proofErr w:type="gram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7B979202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obs.next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("from"),2000</w:t>
            </w:r>
            <w:proofErr w:type="gram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0C95E20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obs.next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("Skillsoft"),3000</w:t>
            </w:r>
            <w:proofErr w:type="gram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482CADCB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obs.complete</w:t>
            </w:r>
            <w:proofErr w:type="spellEnd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(),4000</w:t>
            </w:r>
            <w:proofErr w:type="gramStart"/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7514191D" w14:textId="77777777" w:rsidR="00815038" w:rsidRPr="00815038" w:rsidRDefault="00815038" w:rsidP="0081503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  </w:t>
            </w:r>
          </w:p>
          <w:p w14:paraId="71141E91" w14:textId="1F146712" w:rsidR="005C2A52" w:rsidRPr="00536344" w:rsidRDefault="00815038" w:rsidP="00815038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  <w:tc>
          <w:tcPr>
            <w:tcW w:w="3776" w:type="dxa"/>
          </w:tcPr>
          <w:p w14:paraId="18C7EBA1" w14:textId="77777777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//using traditional functions</w:t>
            </w:r>
          </w:p>
          <w:p w14:paraId="48A74C4A" w14:textId="6350CEFE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Observable((</w:t>
            </w:r>
            <w:proofErr w:type="spellStart"/>
            <w:r w:rsidR="008150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)=&gt;{</w:t>
            </w:r>
          </w:p>
          <w:p w14:paraId="552693B0" w14:textId="77777777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(function(){</w:t>
            </w:r>
          </w:p>
          <w:p w14:paraId="43FCBADA" w14:textId="16488F0F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</w:t>
            </w:r>
            <w:proofErr w:type="spellStart"/>
            <w:r w:rsidR="0081503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</w:t>
            </w: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519916F5" w14:textId="77777777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},1000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187C11CF" w14:textId="7912A611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29549F20" w14:textId="4C405BE0" w:rsidR="004B449A" w:rsidRPr="00536344" w:rsidRDefault="004B449A" w:rsidP="001924E1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2A35BE0" w14:textId="7989550B" w:rsidR="004B449A" w:rsidRPr="001E0B7E" w:rsidRDefault="001E0B7E" w:rsidP="00CF71F4">
      <w:pPr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1E0B7E">
        <w:rPr>
          <w:rFonts w:ascii="Verdana" w:hAnsi="Verdana"/>
          <w:sz w:val="20"/>
          <w:szCs w:val="20"/>
        </w:rPr>
        <w:t>Remove the error() method</w:t>
      </w:r>
      <w:r w:rsidR="00D608CB">
        <w:rPr>
          <w:rFonts w:ascii="Verdana" w:hAnsi="Verdana"/>
          <w:sz w:val="20"/>
          <w:szCs w:val="20"/>
        </w:rPr>
        <w:t xml:space="preserve">, also just log the value NOT the </w:t>
      </w:r>
      <w:r w:rsidR="00DC56ED">
        <w:rPr>
          <w:rFonts w:ascii="Verdana" w:hAnsi="Verdana"/>
          <w:sz w:val="20"/>
          <w:szCs w:val="20"/>
        </w:rPr>
        <w:t>string being concatenated.</w:t>
      </w:r>
    </w:p>
    <w:p w14:paraId="219743BA" w14:textId="77777777" w:rsidR="00536344" w:rsidRPr="00536344" w:rsidRDefault="00536344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One of the biggest features of observables is it’s set of </w:t>
      </w:r>
      <w:r w:rsidRPr="00B52176">
        <w:rPr>
          <w:rFonts w:ascii="Verdana" w:hAnsi="Verdana"/>
          <w:i/>
          <w:iCs/>
        </w:rPr>
        <w:t>operators</w:t>
      </w:r>
      <w:r w:rsidRPr="002B3752">
        <w:rPr>
          <w:rFonts w:ascii="Verdana" w:hAnsi="Verdana"/>
        </w:rPr>
        <w:t xml:space="preserve">. For </w:t>
      </w:r>
      <w:proofErr w:type="gramStart"/>
      <w:r w:rsidRPr="002B3752">
        <w:rPr>
          <w:rFonts w:ascii="Verdana" w:hAnsi="Verdana"/>
        </w:rPr>
        <w:t>example</w:t>
      </w:r>
      <w:proofErr w:type="gramEnd"/>
      <w:r w:rsidRPr="002B3752">
        <w:rPr>
          <w:rFonts w:ascii="Verdana" w:hAnsi="Verdana"/>
        </w:rPr>
        <w:t xml:space="preserve"> the </w:t>
      </w:r>
      <w:r w:rsidRPr="002B3752">
        <w:rPr>
          <w:rFonts w:ascii="Verdana" w:hAnsi="Verdana"/>
          <w:i/>
          <w:iCs/>
        </w:rPr>
        <w:t>of</w:t>
      </w:r>
      <w:r w:rsidRPr="002B3752">
        <w:rPr>
          <w:rFonts w:ascii="Verdana" w:hAnsi="Verdana"/>
        </w:rPr>
        <w:t xml:space="preserve"> operator can be used to create an observable based on values you pass to it. You would have to specifically import this operator then implement it: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B449A" w:rsidRPr="00536344" w14:paraId="3FF53D8A" w14:textId="77777777" w:rsidTr="00601845">
        <w:tc>
          <w:tcPr>
            <w:tcW w:w="9640" w:type="dxa"/>
          </w:tcPr>
          <w:p w14:paraId="3214EB13" w14:textId="4C116F86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import { of } from '</w:t>
            </w:r>
            <w:proofErr w:type="spell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rxjs</w:t>
            </w:r>
            <w:proofErr w:type="spellEnd"/>
            <w:proofErr w:type="gram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';</w:t>
            </w:r>
            <w:proofErr w:type="gramEnd"/>
          </w:p>
          <w:p w14:paraId="678B182F" w14:textId="77777777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5E2BAC92" w14:textId="77777777" w:rsidR="005C2A52" w:rsidRPr="00CF71F4" w:rsidRDefault="005C2A52" w:rsidP="005C2A52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const greeting = of("Hello", "from", "Skillsoft!")</w:t>
            </w:r>
          </w:p>
          <w:p w14:paraId="3A2887F9" w14:textId="4C8853A6" w:rsidR="004B449A" w:rsidRPr="00536344" w:rsidRDefault="004B449A" w:rsidP="00C45258">
            <w:pPr>
              <w:rPr>
                <w:rFonts w:ascii="Verdana" w:eastAsiaTheme="majorEastAsia" w:hAnsi="Verdana" w:cs="Courier New"/>
                <w:b/>
                <w:bCs/>
              </w:rPr>
            </w:pPr>
          </w:p>
        </w:tc>
      </w:tr>
    </w:tbl>
    <w:p w14:paraId="4CCCEC75" w14:textId="3E46A80E" w:rsidR="004B449A" w:rsidRPr="00536344" w:rsidRDefault="004B449A" w:rsidP="00C45258">
      <w:pPr>
        <w:pStyle w:val="ListParagraph"/>
        <w:spacing w:after="160" w:line="259" w:lineRule="auto"/>
        <w:ind w:left="720"/>
        <w:rPr>
          <w:rFonts w:ascii="Verdana" w:eastAsiaTheme="majorEastAsia" w:hAnsi="Verdana" w:cs="Courier New"/>
        </w:rPr>
      </w:pPr>
    </w:p>
    <w:p w14:paraId="6C981799" w14:textId="77777777" w:rsidR="004B449A" w:rsidRPr="00536344" w:rsidRDefault="004B449A" w:rsidP="004B449A">
      <w:pPr>
        <w:pStyle w:val="ListParagraph"/>
        <w:ind w:firstLine="720"/>
        <w:rPr>
          <w:rFonts w:ascii="Verdana" w:eastAsiaTheme="majorEastAsia" w:hAnsi="Verdana" w:cs="Courier New"/>
        </w:rPr>
      </w:pPr>
    </w:p>
    <w:p w14:paraId="5E1D12C2" w14:textId="449E1F5E" w:rsidR="00536344" w:rsidRPr="000914FF" w:rsidRDefault="00536344" w:rsidP="00CF71F4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0914FF">
        <w:rPr>
          <w:rFonts w:ascii="Verdana" w:hAnsi="Verdana"/>
          <w:sz w:val="20"/>
          <w:szCs w:val="20"/>
        </w:rPr>
        <w:t xml:space="preserve">At this point, </w:t>
      </w:r>
      <w:r w:rsidRPr="00CC676B">
        <w:rPr>
          <w:rFonts w:ascii="Verdana" w:hAnsi="Verdana"/>
          <w:i/>
          <w:iCs/>
          <w:sz w:val="20"/>
          <w:szCs w:val="20"/>
        </w:rPr>
        <w:t>greeting</w:t>
      </w:r>
      <w:r w:rsidRPr="000914FF">
        <w:rPr>
          <w:rFonts w:ascii="Verdana" w:hAnsi="Verdana"/>
          <w:sz w:val="20"/>
          <w:szCs w:val="20"/>
        </w:rPr>
        <w:t xml:space="preserve"> represents an Observable with all the features of an observable, including the data.</w:t>
      </w:r>
    </w:p>
    <w:p w14:paraId="4BBEA385" w14:textId="77777777" w:rsidR="00536344" w:rsidRPr="002B3752" w:rsidRDefault="00536344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Since greeting has been converted into an observable via the </w:t>
      </w:r>
      <w:r w:rsidRPr="00CC676B">
        <w:rPr>
          <w:rFonts w:ascii="Verdana" w:hAnsi="Verdana"/>
          <w:i/>
          <w:iCs/>
        </w:rPr>
        <w:t>of</w:t>
      </w:r>
      <w:r w:rsidRPr="002B3752">
        <w:rPr>
          <w:rFonts w:ascii="Verdana" w:hAnsi="Verdana"/>
        </w:rPr>
        <w:t xml:space="preserve"> operator, we can subscribe to it. At the same </w:t>
      </w:r>
      <w:proofErr w:type="gramStart"/>
      <w:r w:rsidRPr="002B3752">
        <w:rPr>
          <w:rFonts w:ascii="Verdana" w:hAnsi="Verdana"/>
        </w:rPr>
        <w:t>time</w:t>
      </w:r>
      <w:proofErr w:type="gramEnd"/>
      <w:r w:rsidRPr="002B3752">
        <w:rPr>
          <w:rFonts w:ascii="Verdana" w:hAnsi="Verdana"/>
        </w:rPr>
        <w:t xml:space="preserve"> I want to concatenate all the values so I create a variable to hold the final sentence:</w:t>
      </w:r>
      <w:r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536344" w:rsidRPr="00536344" w14:paraId="6412DD0F" w14:textId="77777777" w:rsidTr="000465F5">
        <w:tc>
          <w:tcPr>
            <w:tcW w:w="9640" w:type="dxa"/>
          </w:tcPr>
          <w:p w14:paraId="52A23918" w14:textId="2C96CC0E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let greet = 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";</w:t>
            </w:r>
            <w:proofErr w:type="gramEnd"/>
          </w:p>
          <w:p w14:paraId="34753618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greeting = of("Hello", " from ", "Skillsoft!"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FA91189" w14:textId="77777777" w:rsidR="00CF71F4" w:rsidRPr="00B52176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greeting.subscribe</w:t>
            </w:r>
            <w:proofErr w:type="spellEnd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  <w:proofErr w:type="spell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val</w:t>
            </w:r>
            <w:proofErr w:type="spellEnd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=&gt; {</w:t>
            </w:r>
          </w:p>
          <w:p w14:paraId="64126DF0" w14:textId="77777777" w:rsidR="00CF71F4" w:rsidRPr="00B52176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greet += </w:t>
            </w:r>
            <w:proofErr w:type="spellStart"/>
            <w:proofErr w:type="gram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val</w:t>
            </w:r>
            <w:proofErr w:type="spellEnd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;</w:t>
            </w:r>
            <w:proofErr w:type="gramEnd"/>
          </w:p>
          <w:p w14:paraId="0F7A5B72" w14:textId="321080BB" w:rsidR="00536344" w:rsidRPr="00536344" w:rsidRDefault="00CF71F4" w:rsidP="00CF71F4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});</w:t>
            </w:r>
          </w:p>
        </w:tc>
      </w:tr>
    </w:tbl>
    <w:p w14:paraId="42B76E94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219ED59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7B3310C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06D584E" w14:textId="338DE5E7" w:rsidR="00536344" w:rsidRDefault="00536344" w:rsidP="00536344">
      <w:pPr>
        <w:pStyle w:val="ListParagraph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</w:p>
    <w:p w14:paraId="65B994F9" w14:textId="27D861DC" w:rsidR="00B52176" w:rsidRDefault="00B52176" w:rsidP="00536344">
      <w:pPr>
        <w:pStyle w:val="ListParagraph"/>
        <w:ind w:left="720"/>
        <w:rPr>
          <w:rFonts w:ascii="Verdana" w:hAnsi="Verdana"/>
        </w:rPr>
      </w:pPr>
    </w:p>
    <w:p w14:paraId="332F09AB" w14:textId="2E92A94F" w:rsidR="00B52176" w:rsidRDefault="00B52176" w:rsidP="00536344">
      <w:pPr>
        <w:pStyle w:val="ListParagraph"/>
        <w:ind w:left="720"/>
        <w:rPr>
          <w:rFonts w:ascii="Verdana" w:hAnsi="Verdana"/>
        </w:rPr>
      </w:pPr>
    </w:p>
    <w:p w14:paraId="4B75FA6A" w14:textId="5E58B2F1" w:rsidR="00B52176" w:rsidRDefault="00B52176" w:rsidP="00536344">
      <w:pPr>
        <w:pStyle w:val="ListParagraph"/>
        <w:ind w:left="720"/>
        <w:rPr>
          <w:rFonts w:ascii="Verdana" w:hAnsi="Verdana"/>
        </w:rPr>
      </w:pPr>
    </w:p>
    <w:p w14:paraId="0BD5A30B" w14:textId="2713E32E" w:rsidR="00B52176" w:rsidRDefault="00B52176" w:rsidP="00536344">
      <w:pPr>
        <w:pStyle w:val="ListParagraph"/>
        <w:ind w:left="720"/>
        <w:rPr>
          <w:rFonts w:ascii="Verdana" w:hAnsi="Verdana"/>
        </w:rPr>
      </w:pPr>
    </w:p>
    <w:p w14:paraId="40FF1DDF" w14:textId="2A88D779" w:rsidR="00B52176" w:rsidRDefault="00B52176" w:rsidP="00536344">
      <w:pPr>
        <w:pStyle w:val="ListParagraph"/>
        <w:ind w:left="720"/>
        <w:rPr>
          <w:rFonts w:ascii="Verdana" w:hAnsi="Verdana"/>
        </w:rPr>
      </w:pPr>
    </w:p>
    <w:p w14:paraId="5EBF17FE" w14:textId="77777777" w:rsidR="00B52176" w:rsidRPr="00536344" w:rsidRDefault="00B52176" w:rsidP="00536344">
      <w:pPr>
        <w:pStyle w:val="ListParagraph"/>
        <w:ind w:left="720"/>
        <w:rPr>
          <w:rFonts w:ascii="Verdana" w:hAnsi="Verdana"/>
        </w:rPr>
      </w:pPr>
    </w:p>
    <w:p w14:paraId="0CA89214" w14:textId="77777777" w:rsidR="00536344" w:rsidRPr="002B3752" w:rsidRDefault="00536344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lastRenderedPageBreak/>
        <w:t xml:space="preserve">All we </w:t>
      </w:r>
      <w:proofErr w:type="gramStart"/>
      <w:r w:rsidRPr="002B3752">
        <w:rPr>
          <w:rFonts w:ascii="Verdana" w:hAnsi="Verdana"/>
        </w:rPr>
        <w:t>have to</w:t>
      </w:r>
      <w:proofErr w:type="gramEnd"/>
      <w:r w:rsidRPr="002B3752">
        <w:rPr>
          <w:rFonts w:ascii="Verdana" w:hAnsi="Verdana"/>
        </w:rPr>
        <w:t xml:space="preserve"> do now is print greeting:</w:t>
      </w:r>
      <w:r w:rsidRPr="00536344">
        <w:rPr>
          <w:rFonts w:ascii="Verdana" w:hAnsi="Verdana"/>
        </w:rPr>
        <w:t xml:space="preserve"> </w:t>
      </w:r>
      <w:r w:rsidRPr="002B3752">
        <w:rPr>
          <w:rFonts w:ascii="Verdana" w:hAnsi="Verdana"/>
        </w:rPr>
        <w:t>This is all the code for this example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536344" w:rsidRPr="00536344" w14:paraId="036A8002" w14:textId="77777777" w:rsidTr="000465F5">
        <w:tc>
          <w:tcPr>
            <w:tcW w:w="9640" w:type="dxa"/>
          </w:tcPr>
          <w:p w14:paraId="155670CC" w14:textId="6DEC47ED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of } from '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3032077F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let greet = "</w:t>
            </w:r>
            <w:proofErr w:type="gramStart"/>
            <w:r w:rsidRPr="00B5217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";</w:t>
            </w:r>
            <w:proofErr w:type="gramEnd"/>
          </w:p>
          <w:p w14:paraId="0A564E42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greeting = of("Hello", " from ", "Skillsoft!"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C04F984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greeting.subscribe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55E517FD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greet += </w:t>
            </w:r>
            <w:proofErr w:type="spellStart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50D63959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31E6EEF8" w14:textId="4562EF83" w:rsidR="0053634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console.log(greet);</w:t>
            </w:r>
          </w:p>
        </w:tc>
      </w:tr>
    </w:tbl>
    <w:p w14:paraId="27BD7886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eastAsiaTheme="majorEastAsia" w:hAnsi="Verdana" w:cs="Courier New"/>
        </w:rPr>
      </w:pPr>
    </w:p>
    <w:p w14:paraId="50F8FC10" w14:textId="50600CC7" w:rsidR="00CC676B" w:rsidRDefault="00CC676B" w:rsidP="00CC676B">
      <w:pPr>
        <w:spacing w:after="160" w:line="259" w:lineRule="auto"/>
        <w:ind w:left="720"/>
        <w:rPr>
          <w:rFonts w:ascii="Verdana" w:hAnsi="Verdana"/>
        </w:rPr>
      </w:pPr>
    </w:p>
    <w:p w14:paraId="0FD70357" w14:textId="728432F7" w:rsidR="00CC676B" w:rsidRDefault="00CC676B" w:rsidP="00CC676B">
      <w:pPr>
        <w:spacing w:after="160" w:line="259" w:lineRule="auto"/>
        <w:ind w:left="720"/>
        <w:rPr>
          <w:rFonts w:ascii="Verdana" w:hAnsi="Verdana"/>
        </w:rPr>
      </w:pPr>
    </w:p>
    <w:p w14:paraId="54A41DE6" w14:textId="77777777" w:rsidR="00CC676B" w:rsidRDefault="00CC676B" w:rsidP="00CC676B">
      <w:pPr>
        <w:spacing w:after="160" w:line="259" w:lineRule="auto"/>
        <w:ind w:left="720"/>
        <w:rPr>
          <w:rFonts w:ascii="Verdana" w:hAnsi="Verdana"/>
        </w:rPr>
      </w:pPr>
    </w:p>
    <w:p w14:paraId="42B44B48" w14:textId="0A50988C" w:rsidR="00536344" w:rsidRPr="002B3752" w:rsidRDefault="00536344">
      <w:pPr>
        <w:numPr>
          <w:ilvl w:val="0"/>
          <w:numId w:val="13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>(Optional) Here is a much shorter program that does the same thing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536344" w:rsidRPr="00536344" w14:paraId="3FF78523" w14:textId="77777777" w:rsidTr="000465F5">
        <w:tc>
          <w:tcPr>
            <w:tcW w:w="9640" w:type="dxa"/>
          </w:tcPr>
          <w:p w14:paraId="3EED3A04" w14:textId="0EDDE5B3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let greet = 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";</w:t>
            </w:r>
            <w:proofErr w:type="gramEnd"/>
          </w:p>
          <w:p w14:paraId="2DD7770F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of("Hello", " from ", "Skillsoft!").subscribe(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3DFF387E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greet += </w:t>
            </w:r>
            <w:proofErr w:type="spellStart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0326FC8A" w14:textId="77777777" w:rsidR="00CF71F4" w:rsidRPr="00CF71F4" w:rsidRDefault="00CF71F4" w:rsidP="00CF71F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40F63261" w14:textId="09B2E78B" w:rsidR="00536344" w:rsidRPr="00536344" w:rsidRDefault="00CF71F4" w:rsidP="00CF71F4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console.log(greet);</w:t>
            </w:r>
          </w:p>
        </w:tc>
      </w:tr>
    </w:tbl>
    <w:p w14:paraId="15BB57A6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F1E3D2B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61D677F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1185AEA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E648C70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26C7ED3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74A5233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940376E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F9B6D0C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8B34963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113479C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BAF140D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6A0EB2D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66AD686" w14:textId="77777777" w:rsidR="00536344" w:rsidRPr="00536344" w:rsidRDefault="00536344" w:rsidP="00536344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3AB8A0A" w14:textId="23E1C782" w:rsidR="00E713F0" w:rsidRPr="00536344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7AF7CA0" w14:textId="6C1C0225" w:rsidR="00E713F0" w:rsidRPr="00536344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98B3098" w14:textId="4A98D8C9" w:rsidR="00E713F0" w:rsidRPr="00536344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4C17FC4" w14:textId="533A52F3" w:rsidR="00E713F0" w:rsidRPr="00536344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F8D0426" w14:textId="163D6ECE" w:rsidR="00E713F0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DD09E6B" w14:textId="77777777" w:rsidR="00E713F0" w:rsidRPr="00AD4109" w:rsidRDefault="00E713F0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B449A" w14:paraId="3D836FD0" w14:textId="77777777" w:rsidTr="00601845">
        <w:tc>
          <w:tcPr>
            <w:tcW w:w="9350" w:type="dxa"/>
          </w:tcPr>
          <w:p w14:paraId="183ED523" w14:textId="77777777" w:rsidR="004B449A" w:rsidRPr="00AD4109" w:rsidRDefault="004B449A" w:rsidP="00601845">
            <w:pPr>
              <w:pStyle w:val="ListParagraph"/>
              <w:spacing w:after="160" w:line="259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9FD0D95" wp14:editId="6BFED11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33ABB5C" id="Rectangle 12" o:spid="_x0000_s1026" style="position:absolute;margin-left:-.2pt;margin-top:10.75pt;width:143.35pt;height: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9A82F88" wp14:editId="343435AB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5EC6776" id="Rectangle 13" o:spid="_x0000_s1026" style="position:absolute;margin-left:322pt;margin-top:10.85pt;width:143.35pt;height:3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1FBC2FA" wp14:editId="4273D334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7FE6CB" id="Oval 14" o:spid="_x0000_s1026" style="position:absolute;margin-left:149.95pt;margin-top:8.85pt;width:8.1pt;height: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07A3852" wp14:editId="1BCF981A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6AA944" id="Oval 15" o:spid="_x0000_s1026" style="position:absolute;margin-left:161.95pt;margin-top:8.6pt;width:8.1pt;height: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60AF018" wp14:editId="6CA9899B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90C0AC" id="Oval 16" o:spid="_x0000_s1026" style="position:absolute;margin-left:296.6pt;margin-top:8.95pt;width:8.15pt;height: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F10E4B0" wp14:editId="062204A4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AD2065" id="Oval 17" o:spid="_x0000_s1026" style="position:absolute;margin-left:308.3pt;margin-top:8.7pt;width:8.15pt;height:7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218ACBE" wp14:editId="67A7D275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EAAAE2" w14:textId="77777777" w:rsidR="004B449A" w:rsidRPr="00943C15" w:rsidRDefault="004B449A" w:rsidP="004B449A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8ACBE" id="Text Box 18" o:spid="_x0000_s1028" type="#_x0000_t202" style="position:absolute;margin-left:189.5pt;margin-top:.45pt;width:1in;height:21.9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" fillcolor="white [3201]" stroked="f" strokeweight=".5pt">
                      <v:textbox>
                        <w:txbxContent>
                          <w:p w14:paraId="74EAAAE2" w14:textId="77777777" w:rsidR="004B449A" w:rsidRPr="00943C15" w:rsidRDefault="004B449A" w:rsidP="004B449A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6655F11" w14:textId="77777777" w:rsidR="004B449A" w:rsidRDefault="004B449A" w:rsidP="004B449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5DDC048" w14:textId="43857E19" w:rsidR="004B449A" w:rsidRDefault="004B449A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8CB82C" w14:textId="1F825417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5E0C39B" w14:textId="7ABCF58F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E257080" w14:textId="4A894422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F07B27B" w14:textId="5B7B6836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859B3EA" w14:textId="1457D8C0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922EED5" w14:textId="1E7F82C5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CC891D7" w14:textId="7011F4BC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BE6B3CC" w14:textId="2C8A777B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7167642" w14:textId="77777777" w:rsidR="005D0114" w:rsidRDefault="005D0114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13F501" w14:textId="00CDCCF5" w:rsidR="0064743A" w:rsidRDefault="0064743A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1F6D743" w14:textId="0859F6AB" w:rsidR="0064743A" w:rsidRPr="00943C15" w:rsidRDefault="0064743A" w:rsidP="0064743A">
      <w:pPr>
        <w:pStyle w:val="Heading1"/>
        <w:rPr>
          <w:color w:val="DA3467"/>
        </w:rPr>
      </w:pPr>
      <w:r w:rsidRPr="00943C15">
        <w:rPr>
          <w:color w:val="DA3467"/>
        </w:rPr>
        <w:lastRenderedPageBreak/>
        <w:t xml:space="preserve">Part </w:t>
      </w:r>
      <w:r w:rsidR="00F94790">
        <w:rPr>
          <w:color w:val="DA3467"/>
        </w:rPr>
        <w:t>4</w:t>
      </w:r>
      <w:r w:rsidRPr="00943C15">
        <w:rPr>
          <w:color w:val="DA3467"/>
        </w:rPr>
        <w:t xml:space="preserve"> – </w:t>
      </w:r>
      <w:r w:rsidR="00C8463E">
        <w:rPr>
          <w:color w:val="DA3467"/>
        </w:rPr>
        <w:t>Removing Observables</w:t>
      </w:r>
    </w:p>
    <w:p w14:paraId="65ACF7E9" w14:textId="77777777" w:rsidR="0064743A" w:rsidRPr="00AD4109" w:rsidRDefault="0064743A" w:rsidP="0064743A">
      <w:pPr>
        <w:rPr>
          <w:rFonts w:ascii="Verdana" w:hAnsi="Verdana"/>
        </w:rPr>
      </w:pPr>
    </w:p>
    <w:p w14:paraId="63B1BE98" w14:textId="17F9C6E3" w:rsidR="0064743A" w:rsidRDefault="005D0114" w:rsidP="0064743A">
      <w:pPr>
        <w:spacing w:after="160" w:line="259" w:lineRule="auto"/>
        <w:rPr>
          <w:rFonts w:ascii="Verdana" w:hAnsi="Verdana"/>
        </w:rPr>
      </w:pPr>
      <w:r w:rsidRPr="005D0114">
        <w:rPr>
          <w:rFonts w:ascii="Verdana" w:hAnsi="Verdana"/>
        </w:rPr>
        <w:t xml:space="preserve">When an observable is created, it uses memory. In addition, each </w:t>
      </w:r>
      <w:r w:rsidRPr="006C68D3">
        <w:rPr>
          <w:rFonts w:ascii="Courier New" w:hAnsi="Courier New" w:cs="Courier New"/>
          <w:b/>
          <w:bCs/>
          <w:sz w:val="20"/>
          <w:szCs w:val="20"/>
        </w:rPr>
        <w:t>next()</w:t>
      </w:r>
      <w:r w:rsidRPr="005D0114">
        <w:rPr>
          <w:rFonts w:ascii="Verdana" w:hAnsi="Verdana"/>
        </w:rPr>
        <w:t xml:space="preserve"> method that is fired, uses up memory. It is important therefor to unsubscribe from any observables we initially subscribed to.</w:t>
      </w:r>
    </w:p>
    <w:p w14:paraId="644FBBF8" w14:textId="77777777" w:rsidR="005D0114" w:rsidRPr="005D0114" w:rsidRDefault="005D0114" w:rsidP="0064743A">
      <w:pPr>
        <w:spacing w:after="160" w:line="259" w:lineRule="auto"/>
        <w:rPr>
          <w:rFonts w:ascii="Verdana" w:hAnsi="Verdana"/>
        </w:rPr>
      </w:pPr>
    </w:p>
    <w:p w14:paraId="32C8BB81" w14:textId="77777777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r w:rsidRPr="005D0114">
        <w:rPr>
          <w:rFonts w:ascii="Verdana" w:hAnsi="Verdana"/>
        </w:rPr>
        <w:t xml:space="preserve">We will use the </w:t>
      </w:r>
      <w:r w:rsidRPr="005D0114">
        <w:rPr>
          <w:rFonts w:ascii="Verdana" w:hAnsi="Verdana"/>
          <w:i/>
          <w:iCs/>
        </w:rPr>
        <w:t>interval</w:t>
      </w:r>
      <w:r w:rsidRPr="005D0114">
        <w:rPr>
          <w:rFonts w:ascii="Verdana" w:hAnsi="Verdana"/>
        </w:rPr>
        <w:t xml:space="preserve"> class from the </w:t>
      </w:r>
      <w:proofErr w:type="spellStart"/>
      <w:r w:rsidRPr="005D0114">
        <w:rPr>
          <w:rFonts w:ascii="Verdana" w:hAnsi="Verdana"/>
        </w:rPr>
        <w:t>rxjs</w:t>
      </w:r>
      <w:proofErr w:type="spellEnd"/>
      <w:r w:rsidRPr="005D0114">
        <w:rPr>
          <w:rFonts w:ascii="Verdana" w:hAnsi="Verdana"/>
        </w:rPr>
        <w:t xml:space="preserve"> library to create an Observable that never stops emitting values: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64743A" w:rsidRPr="005D0114" w14:paraId="58FD858E" w14:textId="77777777" w:rsidTr="000B1A0C">
        <w:tc>
          <w:tcPr>
            <w:tcW w:w="9640" w:type="dxa"/>
          </w:tcPr>
          <w:p w14:paraId="5887DA46" w14:textId="1104BA74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interval } from '</w:t>
            </w:r>
            <w:proofErr w:type="spell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6ECDA058" w14:textId="77777777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A812F39" w14:textId="618D45E7" w:rsidR="0064743A" w:rsidRPr="005D0114" w:rsidRDefault="005D0114" w:rsidP="005D0114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counter$ = interval(500);</w:t>
            </w:r>
          </w:p>
        </w:tc>
      </w:tr>
    </w:tbl>
    <w:p w14:paraId="10F98F5A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2A281B" w14:textId="1C9FBA4C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5D0114">
        <w:rPr>
          <w:rFonts w:ascii="Verdana" w:hAnsi="Verdana"/>
        </w:rPr>
        <w:br/>
      </w:r>
    </w:p>
    <w:p w14:paraId="242350F1" w14:textId="77777777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r w:rsidRPr="005D0114">
        <w:rPr>
          <w:rFonts w:ascii="Verdana" w:hAnsi="Verdana"/>
        </w:rPr>
        <w:t>Now if we subscribe to counter$ we could accept the values emitted by interval and log them to the console: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64743A" w:rsidRPr="005D0114" w14:paraId="5A1B3635" w14:textId="77777777" w:rsidTr="000B1A0C">
        <w:tc>
          <w:tcPr>
            <w:tcW w:w="9640" w:type="dxa"/>
          </w:tcPr>
          <w:p w14:paraId="07673D4F" w14:textId="46397344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interval } from '</w:t>
            </w:r>
            <w:proofErr w:type="spell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EA7C4B6" w14:textId="77777777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53238C2" w14:textId="77777777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counter$ = interval(500</w:t>
            </w:r>
            <w:proofErr w:type="gram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2B83EA0" w14:textId="77777777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D5612C7" w14:textId="414732ED" w:rsidR="0064743A" w:rsidRPr="005D0114" w:rsidRDefault="005D0114" w:rsidP="005D0114">
            <w:pPr>
              <w:rPr>
                <w:rFonts w:ascii="Verdana" w:eastAsiaTheme="majorEastAsia" w:hAnsi="Verdana" w:cs="Courier New"/>
                <w:b/>
                <w:bCs/>
              </w:rPr>
            </w:pP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counter$.subscribe</w:t>
            </w:r>
            <w:proofErr w:type="spellEnd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((x)=&gt;console.log(x));</w:t>
            </w:r>
          </w:p>
        </w:tc>
      </w:tr>
    </w:tbl>
    <w:p w14:paraId="60FB67E4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4522A78" w14:textId="11D75465" w:rsidR="0064743A" w:rsidRPr="005D0114" w:rsidRDefault="0064743A" w:rsidP="0064743A">
      <w:pPr>
        <w:pStyle w:val="ListParagraph"/>
        <w:ind w:left="720"/>
        <w:rPr>
          <w:rFonts w:ascii="Verdana" w:hAnsi="Verdana"/>
        </w:rPr>
      </w:pPr>
      <w:r w:rsidRPr="005D0114">
        <w:rPr>
          <w:rFonts w:ascii="Verdana" w:hAnsi="Verdana"/>
        </w:rPr>
        <w:br/>
      </w:r>
      <w:r w:rsidRPr="005D0114">
        <w:rPr>
          <w:rFonts w:ascii="Verdana" w:hAnsi="Verdana"/>
        </w:rPr>
        <w:br/>
      </w:r>
    </w:p>
    <w:p w14:paraId="7090608D" w14:textId="77777777" w:rsidR="00805BF9" w:rsidRPr="005D0114" w:rsidRDefault="00805BF9" w:rsidP="0064743A">
      <w:pPr>
        <w:pStyle w:val="ListParagraph"/>
        <w:ind w:left="720"/>
        <w:rPr>
          <w:rFonts w:ascii="Verdana" w:hAnsi="Verdana"/>
        </w:rPr>
      </w:pPr>
    </w:p>
    <w:p w14:paraId="054043F4" w14:textId="727A3728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r w:rsidRPr="005D0114">
        <w:rPr>
          <w:rFonts w:ascii="Verdana" w:hAnsi="Verdana"/>
        </w:rPr>
        <w:t xml:space="preserve">The problem now is that if you run this code, the numbers will just go on counting, they </w:t>
      </w:r>
      <w:proofErr w:type="spellStart"/>
      <w:r w:rsidRPr="005D0114">
        <w:rPr>
          <w:rFonts w:ascii="Verdana" w:hAnsi="Verdana"/>
        </w:rPr>
        <w:t>wont</w:t>
      </w:r>
      <w:proofErr w:type="spellEnd"/>
      <w:r w:rsidRPr="005D0114">
        <w:rPr>
          <w:rFonts w:ascii="Verdana" w:hAnsi="Verdana"/>
        </w:rPr>
        <w:t xml:space="preserve"> stop. </w:t>
      </w:r>
      <w:r w:rsidR="00D37009" w:rsidRPr="005D0114">
        <w:rPr>
          <w:rFonts w:ascii="Verdana" w:hAnsi="Verdana"/>
        </w:rPr>
        <w:t xml:space="preserve">This is not </w:t>
      </w:r>
      <w:proofErr w:type="gramStart"/>
      <w:r w:rsidR="00D37009" w:rsidRPr="005D0114">
        <w:rPr>
          <w:rFonts w:ascii="Verdana" w:hAnsi="Verdana"/>
        </w:rPr>
        <w:t>good,</w:t>
      </w:r>
      <w:proofErr w:type="gramEnd"/>
      <w:r w:rsidR="00D37009" w:rsidRPr="005D0114">
        <w:rPr>
          <w:rFonts w:ascii="Verdana" w:hAnsi="Verdana"/>
        </w:rPr>
        <w:t xml:space="preserve"> it creates a memory leak.</w:t>
      </w:r>
      <w:r w:rsidR="00D37009">
        <w:rPr>
          <w:rFonts w:ascii="Verdana" w:hAnsi="Verdana"/>
        </w:rPr>
        <w:t xml:space="preserve"> </w:t>
      </w:r>
      <w:r w:rsidRPr="005D0114">
        <w:rPr>
          <w:rFonts w:ascii="Verdana" w:hAnsi="Verdana"/>
        </w:rPr>
        <w:t xml:space="preserve">In Linux systems you can use </w:t>
      </w:r>
      <w:r w:rsidRPr="005D0114">
        <w:rPr>
          <w:rFonts w:ascii="Verdana" w:hAnsi="Verdana"/>
          <w:b/>
          <w:bCs/>
        </w:rPr>
        <w:t>CTRL-C</w:t>
      </w:r>
      <w:r w:rsidRPr="005D0114">
        <w:rPr>
          <w:rFonts w:ascii="Verdana" w:hAnsi="Verdana"/>
        </w:rPr>
        <w:t xml:space="preserve"> to stop the daemon that will be called. </w:t>
      </w:r>
      <w:r w:rsidRPr="005D0114">
        <w:rPr>
          <w:rFonts w:ascii="Verdana" w:hAnsi="Verdana"/>
        </w:rPr>
        <w:br/>
      </w:r>
    </w:p>
    <w:p w14:paraId="0D7B8B29" w14:textId="77777777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proofErr w:type="gramStart"/>
      <w:r w:rsidRPr="005D0114">
        <w:rPr>
          <w:rFonts w:ascii="Verdana" w:hAnsi="Verdana"/>
        </w:rPr>
        <w:t>In order to</w:t>
      </w:r>
      <w:proofErr w:type="gramEnd"/>
      <w:r w:rsidRPr="005D0114">
        <w:rPr>
          <w:rFonts w:ascii="Verdana" w:hAnsi="Verdana"/>
        </w:rPr>
        <w:t xml:space="preserve"> solve this problem, we need to unsubscribe from the observable. But first we </w:t>
      </w:r>
      <w:proofErr w:type="gramStart"/>
      <w:r w:rsidRPr="005D0114">
        <w:rPr>
          <w:rFonts w:ascii="Verdana" w:hAnsi="Verdana"/>
        </w:rPr>
        <w:t>have to</w:t>
      </w:r>
      <w:proofErr w:type="gramEnd"/>
      <w:r w:rsidRPr="005D0114">
        <w:rPr>
          <w:rFonts w:ascii="Verdana" w:hAnsi="Verdana"/>
        </w:rPr>
        <w:t xml:space="preserve"> store the subscription.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64743A" w:rsidRPr="005D0114" w14:paraId="17092559" w14:textId="77777777" w:rsidTr="000B1A0C">
        <w:tc>
          <w:tcPr>
            <w:tcW w:w="9640" w:type="dxa"/>
          </w:tcPr>
          <w:p w14:paraId="43FAF89E" w14:textId="2650CEAA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interval } from '</w:t>
            </w: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0E20A682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15A08C4A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counter$ = interval(500</w:t>
            </w:r>
            <w:proofErr w:type="gram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B32BC2A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71EFC944" w14:textId="74696375" w:rsidR="0064743A" w:rsidRPr="005D0114" w:rsidRDefault="00306099" w:rsidP="00306099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69E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let counter =</w:t>
            </w: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counter$.subscribe</w:t>
            </w:r>
            <w:proofErr w:type="spellEnd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((x)=&gt;console.log(x));</w:t>
            </w:r>
          </w:p>
        </w:tc>
      </w:tr>
    </w:tbl>
    <w:p w14:paraId="54EA93AF" w14:textId="45E6EBF8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F7688D" w14:textId="5D1EE6D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9F2AEA7" w14:textId="77777777" w:rsidR="00C95F6F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5D0114">
        <w:rPr>
          <w:rFonts w:ascii="Verdana" w:hAnsi="Verdana"/>
        </w:rPr>
        <w:br/>
      </w:r>
    </w:p>
    <w:p w14:paraId="46307DEF" w14:textId="09209497" w:rsidR="0064743A" w:rsidRPr="005D0114" w:rsidRDefault="005D0114" w:rsidP="0064743A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5D0114">
        <w:rPr>
          <w:rFonts w:ascii="Verdana" w:hAnsi="Verdana"/>
          <w:sz w:val="20"/>
          <w:szCs w:val="20"/>
        </w:rPr>
        <w:t xml:space="preserve">Note, we store the subscription NOT the observable. </w:t>
      </w:r>
      <w:proofErr w:type="gramStart"/>
      <w:r w:rsidRPr="005D0114">
        <w:rPr>
          <w:rFonts w:ascii="Verdana" w:hAnsi="Verdana"/>
          <w:sz w:val="20"/>
          <w:szCs w:val="20"/>
        </w:rPr>
        <w:t>Also</w:t>
      </w:r>
      <w:proofErr w:type="gramEnd"/>
      <w:r w:rsidRPr="005D0114">
        <w:rPr>
          <w:rFonts w:ascii="Verdana" w:hAnsi="Verdana"/>
          <w:sz w:val="20"/>
          <w:szCs w:val="20"/>
        </w:rPr>
        <w:t xml:space="preserve"> counter is different from counter$</w:t>
      </w:r>
    </w:p>
    <w:p w14:paraId="1B6D0BF7" w14:textId="77777777" w:rsidR="000A1BE7" w:rsidRDefault="000A1BE7" w:rsidP="000A1BE7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6AAEA5F" w14:textId="06B9A7F5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r w:rsidRPr="005D0114">
        <w:rPr>
          <w:rFonts w:ascii="Verdana" w:hAnsi="Verdana"/>
        </w:rPr>
        <w:t xml:space="preserve">Once we have a handle onto the subscription, we can simply call the </w:t>
      </w:r>
      <w:r w:rsidRPr="003E51FF">
        <w:rPr>
          <w:rFonts w:ascii="Courier New" w:hAnsi="Courier New" w:cs="Courier New"/>
          <w:b/>
          <w:bCs/>
          <w:sz w:val="20"/>
          <w:szCs w:val="20"/>
        </w:rPr>
        <w:t xml:space="preserve">unsubscribe() </w:t>
      </w:r>
      <w:r w:rsidRPr="005D0114">
        <w:rPr>
          <w:rFonts w:ascii="Verdana" w:hAnsi="Verdana"/>
        </w:rPr>
        <w:t>method to delete the object and clean up the memory: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64743A" w:rsidRPr="005D0114" w14:paraId="24FBDB11" w14:textId="77777777" w:rsidTr="000B1A0C">
        <w:tc>
          <w:tcPr>
            <w:tcW w:w="9640" w:type="dxa"/>
          </w:tcPr>
          <w:p w14:paraId="3051CE12" w14:textId="17888B0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interval } from '</w:t>
            </w: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4D5B5411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3B4ED9D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counter$ = interval(500</w:t>
            </w:r>
            <w:proofErr w:type="gram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F0C66EC" w14:textId="77777777" w:rsidR="00306099" w:rsidRPr="00306099" w:rsidRDefault="00306099" w:rsidP="00306099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1E4E396" w14:textId="69D518C4" w:rsidR="0064743A" w:rsidRPr="005D0114" w:rsidRDefault="00306099" w:rsidP="00306099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counter = </w:t>
            </w: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counter$.subscribe</w:t>
            </w:r>
            <w:proofErr w:type="spellEnd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((x)=&gt;console.log(x));</w:t>
            </w:r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proofErr w:type="spellStart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counter.unsubscribe</w:t>
            </w:r>
            <w:proofErr w:type="spellEnd"/>
            <w:r w:rsidRPr="00306099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();</w:t>
            </w:r>
          </w:p>
        </w:tc>
      </w:tr>
    </w:tbl>
    <w:p w14:paraId="6D0FF264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DF2F08F" w14:textId="70F634A4" w:rsidR="005D0114" w:rsidRPr="00306099" w:rsidRDefault="005D0114" w:rsidP="00306099">
      <w:pPr>
        <w:rPr>
          <w:rFonts w:ascii="Verdana" w:hAnsi="Verdana"/>
          <w:sz w:val="20"/>
          <w:szCs w:val="20"/>
        </w:rPr>
      </w:pPr>
    </w:p>
    <w:p w14:paraId="3719E430" w14:textId="6F85DFF4" w:rsidR="0064743A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DED7C9D" w14:textId="1D448613" w:rsidR="00306099" w:rsidRDefault="00306099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8D8580C" w14:textId="75BF9C84" w:rsidR="00306099" w:rsidRDefault="00306099" w:rsidP="0064743A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proofErr w:type="gramStart"/>
      <w:r w:rsidRPr="00306099">
        <w:rPr>
          <w:rFonts w:ascii="Verdana" w:hAnsi="Verdana"/>
          <w:sz w:val="20"/>
          <w:szCs w:val="20"/>
        </w:rPr>
        <w:t>Of course</w:t>
      </w:r>
      <w:proofErr w:type="gramEnd"/>
      <w:r w:rsidRPr="00306099">
        <w:rPr>
          <w:rFonts w:ascii="Verdana" w:hAnsi="Verdana"/>
          <w:sz w:val="20"/>
          <w:szCs w:val="20"/>
        </w:rPr>
        <w:t xml:space="preserve"> if you did this, you will not see anything on the screen as the </w:t>
      </w:r>
      <w:r w:rsidRPr="00423A94">
        <w:rPr>
          <w:rFonts w:ascii="Courier New" w:hAnsi="Courier New" w:cs="Courier New"/>
          <w:b/>
          <w:bCs/>
          <w:sz w:val="20"/>
          <w:szCs w:val="20"/>
        </w:rPr>
        <w:t>unsubscribe()</w:t>
      </w:r>
      <w:r w:rsidRPr="00306099">
        <w:rPr>
          <w:rFonts w:ascii="Verdana" w:hAnsi="Verdana"/>
          <w:sz w:val="20"/>
          <w:szCs w:val="20"/>
        </w:rPr>
        <w:t xml:space="preserve"> method fires immediately</w:t>
      </w:r>
    </w:p>
    <w:p w14:paraId="52E462B2" w14:textId="77777777" w:rsidR="00306099" w:rsidRPr="005D0114" w:rsidRDefault="00306099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A1D3977" w14:textId="77777777" w:rsidR="005D0114" w:rsidRPr="005D0114" w:rsidRDefault="005D0114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proofErr w:type="gramStart"/>
      <w:r w:rsidRPr="005D0114">
        <w:rPr>
          <w:rFonts w:ascii="Verdana" w:hAnsi="Verdana"/>
        </w:rPr>
        <w:lastRenderedPageBreak/>
        <w:t>Of course</w:t>
      </w:r>
      <w:proofErr w:type="gramEnd"/>
      <w:r w:rsidRPr="005D0114">
        <w:rPr>
          <w:rFonts w:ascii="Verdana" w:hAnsi="Verdana"/>
        </w:rPr>
        <w:t xml:space="preserve"> you could wrap the </w:t>
      </w:r>
      <w:r w:rsidRPr="005D0114">
        <w:rPr>
          <w:rFonts w:ascii="Verdana" w:hAnsi="Verdana"/>
          <w:i/>
          <w:iCs/>
        </w:rPr>
        <w:t>unsubscribe()</w:t>
      </w:r>
      <w:r w:rsidRPr="005D0114">
        <w:rPr>
          <w:rFonts w:ascii="Verdana" w:hAnsi="Verdana"/>
        </w:rPr>
        <w:t xml:space="preserve"> inside of a </w:t>
      </w:r>
      <w:proofErr w:type="spellStart"/>
      <w:r w:rsidRPr="005D0114">
        <w:rPr>
          <w:rFonts w:ascii="Verdana" w:hAnsi="Verdana"/>
          <w:i/>
          <w:iCs/>
        </w:rPr>
        <w:t>setTimeout</w:t>
      </w:r>
      <w:proofErr w:type="spellEnd"/>
      <w:r w:rsidRPr="005D0114">
        <w:rPr>
          <w:rFonts w:ascii="Verdana" w:hAnsi="Verdana"/>
          <w:i/>
          <w:iCs/>
        </w:rPr>
        <w:t>()</w:t>
      </w:r>
      <w:r w:rsidRPr="005D0114">
        <w:rPr>
          <w:rFonts w:ascii="Verdana" w:hAnsi="Verdana"/>
        </w:rPr>
        <w:t xml:space="preserve"> method so that at least a few values can be emitted: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64743A" w:rsidRPr="005D0114" w14:paraId="2D0623D8" w14:textId="77777777" w:rsidTr="000B1A0C">
        <w:tc>
          <w:tcPr>
            <w:tcW w:w="9640" w:type="dxa"/>
          </w:tcPr>
          <w:p w14:paraId="3FE88C30" w14:textId="2AA5EDC6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423A9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423A9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(()=&gt;{</w:t>
            </w:r>
          </w:p>
          <w:p w14:paraId="5756EF11" w14:textId="77777777" w:rsidR="005D0114" w:rsidRPr="005D0114" w:rsidRDefault="005D0114" w:rsidP="005D011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counter.unsubscribe</w:t>
            </w:r>
            <w:proofErr w:type="spellEnd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Start"/>
            <w:r w:rsidRPr="005D011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A97CFA7" w14:textId="3D1E5304" w:rsidR="0064743A" w:rsidRPr="005D0114" w:rsidRDefault="005D0114" w:rsidP="005D0114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423A9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}, 3000);</w:t>
            </w:r>
          </w:p>
        </w:tc>
      </w:tr>
    </w:tbl>
    <w:p w14:paraId="5F99D7C7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BF7E3FB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FF1E33B" w14:textId="77777777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DA74079" w14:textId="54697DB3" w:rsidR="0064743A" w:rsidRPr="005D0114" w:rsidRDefault="0064743A" w:rsidP="0064743A">
      <w:pPr>
        <w:pStyle w:val="ListParagraph"/>
        <w:ind w:left="720"/>
        <w:rPr>
          <w:rFonts w:ascii="Verdana" w:hAnsi="Verdana"/>
        </w:rPr>
      </w:pPr>
      <w:r w:rsidRPr="005D0114">
        <w:rPr>
          <w:rFonts w:ascii="Verdana" w:hAnsi="Verdana"/>
        </w:rPr>
        <w:br/>
      </w:r>
    </w:p>
    <w:p w14:paraId="74614D54" w14:textId="5B610D34" w:rsidR="0064743A" w:rsidRPr="005D0114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5446D51" w14:textId="65AC6BBD" w:rsidR="003B2E1C" w:rsidRPr="005D0114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2AE1F82" w14:textId="1C966287" w:rsidR="003B2E1C" w:rsidRPr="005D0114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04E90FC" w14:textId="436B404A" w:rsidR="003B2E1C" w:rsidRPr="005D0114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48E28DC" w14:textId="5BB4328E" w:rsidR="003B2E1C" w:rsidRPr="005D0114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B0446C8" w14:textId="40116076" w:rsidR="003B2E1C" w:rsidRPr="005D0114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103CF57" w14:textId="77777777" w:rsidR="0064743A" w:rsidRPr="007E1CC9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35FCF7" w14:textId="20BE266C" w:rsidR="0064743A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9D4B20F" w14:textId="2FBFC576" w:rsidR="003B2E1C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B071BCD" w14:textId="77777777" w:rsidR="003B2E1C" w:rsidRPr="007E1CC9" w:rsidRDefault="003B2E1C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4369110" w14:textId="77777777" w:rsidR="0064743A" w:rsidRPr="007E1CC9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C67B3B5" w14:textId="77777777" w:rsidR="0064743A" w:rsidRPr="00AD4109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4743A" w14:paraId="6FB34A17" w14:textId="77777777" w:rsidTr="000B1A0C">
        <w:tc>
          <w:tcPr>
            <w:tcW w:w="9350" w:type="dxa"/>
          </w:tcPr>
          <w:p w14:paraId="7165F6A0" w14:textId="77777777" w:rsidR="0064743A" w:rsidRPr="00AD4109" w:rsidRDefault="0064743A" w:rsidP="000B1A0C">
            <w:pPr>
              <w:pStyle w:val="ListParagraph"/>
              <w:spacing w:after="160" w:line="259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A91587A" wp14:editId="14FC194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6D51BF" id="Rectangle 2" o:spid="_x0000_s1026" style="position:absolute;margin-left:-.2pt;margin-top:10.75pt;width:143.35pt;height:3.6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661EA1F" wp14:editId="155F6561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37D92E1" id="Rectangle 11" o:spid="_x0000_s1026" style="position:absolute;margin-left:322pt;margin-top:10.85pt;width:143.35pt;height:3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7C103F9" wp14:editId="12C210BF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EF8BE9" id="Oval 26" o:spid="_x0000_s1026" style="position:absolute;margin-left:149.95pt;margin-top:8.85pt;width:8.1pt;height: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A092616" wp14:editId="0C06E466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6EA099" id="Oval 27" o:spid="_x0000_s1026" style="position:absolute;margin-left:161.95pt;margin-top:8.6pt;width:8.1pt;height: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F74DEB0" wp14:editId="41900AA3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63BEB8" id="Oval 28" o:spid="_x0000_s1026" style="position:absolute;margin-left:296.6pt;margin-top:8.95pt;width:8.15pt;height:7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DF4DD11" wp14:editId="45D1A473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33F887" id="Oval 29" o:spid="_x0000_s1026" style="position:absolute;margin-left:308.3pt;margin-top:8.7pt;width:8.1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69EB05D" wp14:editId="60E0986E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647995" w14:textId="77777777" w:rsidR="0064743A" w:rsidRPr="00943C15" w:rsidRDefault="0064743A" w:rsidP="0064743A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9EB05D" id="Text Box 30" o:spid="_x0000_s1029" type="#_x0000_t202" style="position:absolute;margin-left:189.5pt;margin-top:.45pt;width:1in;height:21.9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" fillcolor="white [3201]" stroked="f" strokeweight=".5pt">
                      <v:textbox>
                        <w:txbxContent>
                          <w:p w14:paraId="32647995" w14:textId="77777777" w:rsidR="0064743A" w:rsidRPr="00943C15" w:rsidRDefault="0064743A" w:rsidP="0064743A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C2E38D5" w14:textId="77777777" w:rsidR="0064743A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447338C" w14:textId="77777777" w:rsidR="0064743A" w:rsidRDefault="0064743A" w:rsidP="0064743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23C935D" w14:textId="4883125B" w:rsidR="0064743A" w:rsidRDefault="0064743A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763F6DC" w14:textId="36ED423A" w:rsidR="006C2A01" w:rsidRDefault="006C2A01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71286DB" w14:textId="2CCC6CF5" w:rsidR="006C2A01" w:rsidRDefault="006C2A01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97CADF9" w14:textId="7F2B016B" w:rsidR="006C2A01" w:rsidRDefault="006C2A01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FE26F84" w14:textId="6F561285" w:rsidR="006C2A01" w:rsidRDefault="006C2A01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411620A" w14:textId="5B756CCA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2DB7705" w14:textId="0C4FBA6D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9AFAC28" w14:textId="4CDCF4F2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3ADB2FE" w14:textId="0DBEDE55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E641215" w14:textId="715ECB2E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CA59C58" w14:textId="586BC6E4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9B9FA63" w14:textId="134E0832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39D1227" w14:textId="2BCE1E30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D68DDDF" w14:textId="3CE8C1B7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85C5469" w14:textId="3DFE154E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784331E" w14:textId="05A9E151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135849D" w14:textId="77777777" w:rsidR="00AD50AF" w:rsidRDefault="00AD50A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E3E0DE1" w14:textId="22D7BA32" w:rsidR="006C2A01" w:rsidRPr="00943C15" w:rsidRDefault="006C2A01" w:rsidP="006C2A01">
      <w:pPr>
        <w:pStyle w:val="Heading1"/>
        <w:rPr>
          <w:color w:val="DA3467"/>
        </w:rPr>
      </w:pPr>
      <w:r w:rsidRPr="00943C15">
        <w:rPr>
          <w:color w:val="DA3467"/>
        </w:rPr>
        <w:lastRenderedPageBreak/>
        <w:t xml:space="preserve">Part </w:t>
      </w:r>
      <w:r w:rsidR="000F6AA8">
        <w:rPr>
          <w:color w:val="DA3467"/>
        </w:rPr>
        <w:t>6</w:t>
      </w:r>
      <w:r w:rsidRPr="00943C15">
        <w:rPr>
          <w:color w:val="DA3467"/>
        </w:rPr>
        <w:t xml:space="preserve"> – </w:t>
      </w:r>
      <w:proofErr w:type="spellStart"/>
      <w:r w:rsidR="000F6AA8">
        <w:rPr>
          <w:color w:val="DA3467"/>
        </w:rPr>
        <w:t>RxJS</w:t>
      </w:r>
      <w:proofErr w:type="spellEnd"/>
      <w:r w:rsidR="000F6AA8">
        <w:rPr>
          <w:color w:val="DA3467"/>
        </w:rPr>
        <w:t xml:space="preserve"> Operators</w:t>
      </w:r>
    </w:p>
    <w:p w14:paraId="1DA749E8" w14:textId="77777777" w:rsidR="006C2A01" w:rsidRPr="00AD4109" w:rsidRDefault="006C2A01" w:rsidP="006C2A01">
      <w:pPr>
        <w:rPr>
          <w:rFonts w:ascii="Verdana" w:hAnsi="Verdana"/>
        </w:rPr>
      </w:pPr>
    </w:p>
    <w:p w14:paraId="6A71C453" w14:textId="32BDF674" w:rsidR="00A97A9C" w:rsidRDefault="000F6AA8" w:rsidP="00AD50AF">
      <w:pPr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A very special part of the </w:t>
      </w:r>
      <w:proofErr w:type="spellStart"/>
      <w:r>
        <w:rPr>
          <w:rFonts w:ascii="Verdana" w:hAnsi="Verdana"/>
        </w:rPr>
        <w:t>RxJS</w:t>
      </w:r>
      <w:proofErr w:type="spellEnd"/>
      <w:r>
        <w:rPr>
          <w:rFonts w:ascii="Verdana" w:hAnsi="Verdana"/>
        </w:rPr>
        <w:t xml:space="preserve"> library is the collection of </w:t>
      </w:r>
      <w:r w:rsidRPr="00CF69E4">
        <w:rPr>
          <w:rFonts w:ascii="Verdana" w:hAnsi="Verdana"/>
          <w:b/>
          <w:bCs/>
        </w:rPr>
        <w:t>operators</w:t>
      </w:r>
      <w:r>
        <w:rPr>
          <w:rFonts w:ascii="Verdana" w:hAnsi="Verdana"/>
        </w:rPr>
        <w:t xml:space="preserve">. There are several of them and they </w:t>
      </w:r>
      <w:proofErr w:type="gramStart"/>
      <w:r>
        <w:rPr>
          <w:rFonts w:ascii="Verdana" w:hAnsi="Verdana"/>
        </w:rPr>
        <w:t>have to</w:t>
      </w:r>
      <w:proofErr w:type="gramEnd"/>
      <w:r>
        <w:rPr>
          <w:rFonts w:ascii="Verdana" w:hAnsi="Verdana"/>
        </w:rPr>
        <w:t xml:space="preserve"> be studied to determine where they can be used. In this example we will use just a few.</w:t>
      </w:r>
      <w:r w:rsidR="008C51C4">
        <w:rPr>
          <w:rFonts w:ascii="Verdana" w:hAnsi="Verdana"/>
        </w:rPr>
        <w:t xml:space="preserve"> </w:t>
      </w:r>
      <w:r w:rsidR="00B54232">
        <w:rPr>
          <w:rFonts w:ascii="Verdana" w:hAnsi="Verdana"/>
        </w:rPr>
        <w:t>You may delete everything from you index.js file and start fresh from #1 below.</w:t>
      </w:r>
    </w:p>
    <w:p w14:paraId="16AADB55" w14:textId="77777777" w:rsidR="00A97A9C" w:rsidRPr="00A97A9C" w:rsidRDefault="00A97A9C" w:rsidP="00A97A9C">
      <w:pPr>
        <w:pStyle w:val="ListParagraph"/>
        <w:rPr>
          <w:rFonts w:ascii="Verdana" w:hAnsi="Verdana"/>
        </w:rPr>
      </w:pPr>
      <w:r>
        <w:br/>
      </w:r>
    </w:p>
    <w:p w14:paraId="33AD0A98" w14:textId="3FA8D366" w:rsidR="00A97A9C" w:rsidRPr="00A97A9C" w:rsidRDefault="000F6AA8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Add the </w:t>
      </w:r>
      <w:r w:rsidRPr="000F6AA8">
        <w:rPr>
          <w:rFonts w:ascii="Verdana" w:hAnsi="Verdana"/>
          <w:i/>
          <w:iCs/>
        </w:rPr>
        <w:t>of</w:t>
      </w:r>
      <w:r>
        <w:rPr>
          <w:rFonts w:ascii="Verdana" w:hAnsi="Verdana"/>
        </w:rPr>
        <w:t xml:space="preserve"> operator to your import statement:</w:t>
      </w:r>
    </w:p>
    <w:tbl>
      <w:tblPr>
        <w:tblStyle w:val="TableGrid"/>
        <w:tblW w:w="0" w:type="auto"/>
        <w:tblInd w:w="797" w:type="dxa"/>
        <w:tblLook w:val="04A0" w:firstRow="1" w:lastRow="0" w:firstColumn="1" w:lastColumn="0" w:noHBand="0" w:noVBand="1"/>
      </w:tblPr>
      <w:tblGrid>
        <w:gridCol w:w="5935"/>
      </w:tblGrid>
      <w:tr w:rsidR="00A97A9C" w:rsidRPr="00A97A9C" w14:paraId="0A5645ED" w14:textId="77777777" w:rsidTr="00A97A9C">
        <w:tc>
          <w:tcPr>
            <w:tcW w:w="5935" w:type="dxa"/>
          </w:tcPr>
          <w:p w14:paraId="107C4456" w14:textId="2B0D56C1" w:rsidR="00A97A9C" w:rsidRPr="00A97A9C" w:rsidRDefault="000F6AA8" w:rsidP="000465F5">
            <w:pPr>
              <w:rPr>
                <w:rFonts w:ascii="Verdana" w:hAnsi="Verdana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</w:t>
            </w:r>
            <w:r w:rsidR="00CF69E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of</w:t>
            </w: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</w:t>
            </w:r>
            <w:proofErr w:type="spellStart"/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</w:p>
        </w:tc>
      </w:tr>
    </w:tbl>
    <w:p w14:paraId="2AC54ECB" w14:textId="287584F9" w:rsidR="00A97A9C" w:rsidRPr="000D39C7" w:rsidRDefault="00A97A9C" w:rsidP="00A97A9C">
      <w:pPr>
        <w:pStyle w:val="ListParagraph"/>
        <w:ind w:firstLine="720"/>
        <w:rPr>
          <w:rFonts w:ascii="Verdana" w:hAnsi="Verdana"/>
          <w:sz w:val="20"/>
          <w:szCs w:val="20"/>
        </w:rPr>
      </w:pPr>
      <w:r w:rsidRPr="000D39C7">
        <w:rPr>
          <w:rFonts w:ascii="Verdana" w:hAnsi="Verdana"/>
          <w:sz w:val="20"/>
          <w:szCs w:val="20"/>
        </w:rPr>
        <w:t xml:space="preserve">You may </w:t>
      </w:r>
      <w:r w:rsidR="000F6AA8">
        <w:rPr>
          <w:rFonts w:ascii="Verdana" w:hAnsi="Verdana"/>
          <w:sz w:val="20"/>
          <w:szCs w:val="20"/>
        </w:rPr>
        <w:t>delete Observable</w:t>
      </w:r>
      <w:r w:rsidR="00CF69E4">
        <w:rPr>
          <w:rFonts w:ascii="Verdana" w:hAnsi="Verdana"/>
          <w:sz w:val="20"/>
          <w:szCs w:val="20"/>
        </w:rPr>
        <w:t xml:space="preserve"> or interval</w:t>
      </w:r>
      <w:r w:rsidR="000F6AA8">
        <w:rPr>
          <w:rFonts w:ascii="Verdana" w:hAnsi="Verdana"/>
          <w:sz w:val="20"/>
          <w:szCs w:val="20"/>
        </w:rPr>
        <w:t xml:space="preserve"> if you want or just leave it, we </w:t>
      </w:r>
      <w:proofErr w:type="spellStart"/>
      <w:proofErr w:type="gramStart"/>
      <w:r w:rsidR="000F6AA8">
        <w:rPr>
          <w:rFonts w:ascii="Verdana" w:hAnsi="Verdana"/>
          <w:sz w:val="20"/>
          <w:szCs w:val="20"/>
        </w:rPr>
        <w:t>wont</w:t>
      </w:r>
      <w:proofErr w:type="spellEnd"/>
      <w:proofErr w:type="gramEnd"/>
      <w:r w:rsidR="000F6AA8">
        <w:rPr>
          <w:rFonts w:ascii="Verdana" w:hAnsi="Verdana"/>
          <w:sz w:val="20"/>
          <w:szCs w:val="20"/>
        </w:rPr>
        <w:t xml:space="preserve"> be using it.</w:t>
      </w:r>
    </w:p>
    <w:p w14:paraId="6E6C9656" w14:textId="77777777" w:rsidR="00A97A9C" w:rsidRPr="00A97A9C" w:rsidRDefault="00A97A9C" w:rsidP="00A97A9C">
      <w:pPr>
        <w:pStyle w:val="ListParagraph"/>
        <w:rPr>
          <w:rFonts w:ascii="Verdana" w:hAnsi="Verdana"/>
        </w:rPr>
      </w:pPr>
    </w:p>
    <w:p w14:paraId="56D06437" w14:textId="7D19DA0D" w:rsidR="00A97A9C" w:rsidRPr="00A97A9C" w:rsidRDefault="00A97A9C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Now </w:t>
      </w:r>
      <w:r w:rsidR="000F6AA8">
        <w:rPr>
          <w:rFonts w:ascii="Verdana" w:hAnsi="Verdana"/>
        </w:rPr>
        <w:t>change the Observable to the following</w:t>
      </w:r>
      <w:r w:rsidRPr="00A97A9C">
        <w:rPr>
          <w:rFonts w:ascii="Verdana" w:hAnsi="Verdana"/>
        </w:rPr>
        <w:t>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A97A9C" w:rsidRPr="00A97A9C" w14:paraId="359D8756" w14:textId="77777777" w:rsidTr="00A97A9C">
        <w:tc>
          <w:tcPr>
            <w:tcW w:w="6025" w:type="dxa"/>
          </w:tcPr>
          <w:p w14:paraId="2BA6C8D6" w14:textId="3DC21E8A" w:rsidR="000F6AA8" w:rsidRPr="000F6AA8" w:rsidRDefault="000F6AA8" w:rsidP="000F6AA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observable = new </w:t>
            </w: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of</w:t>
            </w: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3873766F" w14:textId="77777777" w:rsidR="000F6AA8" w:rsidRPr="000F6AA8" w:rsidRDefault="000F6AA8" w:rsidP="000F6A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"Hello",</w:t>
            </w:r>
          </w:p>
          <w:p w14:paraId="40935F1C" w14:textId="77777777" w:rsidR="000F6AA8" w:rsidRPr="000F6AA8" w:rsidRDefault="000F6AA8" w:rsidP="000F6A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"from",</w:t>
            </w:r>
          </w:p>
          <w:p w14:paraId="70B48664" w14:textId="77777777" w:rsidR="000F6AA8" w:rsidRPr="000F6AA8" w:rsidRDefault="000F6AA8" w:rsidP="000F6AA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"Skillsoft"</w:t>
            </w:r>
          </w:p>
          <w:p w14:paraId="13A17F4E" w14:textId="5894A6A2" w:rsidR="00A97A9C" w:rsidRPr="00A97A9C" w:rsidRDefault="000F6AA8" w:rsidP="000F6AA8">
            <w:pPr>
              <w:rPr>
                <w:rFonts w:ascii="Verdana" w:hAnsi="Verdana"/>
              </w:rPr>
            </w:pPr>
            <w:r w:rsidRPr="000F6A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775DCA53" w14:textId="77777777" w:rsidR="00A97A9C" w:rsidRPr="00A97A9C" w:rsidRDefault="00A97A9C" w:rsidP="00A97A9C">
      <w:pPr>
        <w:pStyle w:val="ListParagraph"/>
        <w:rPr>
          <w:rFonts w:ascii="Verdana" w:hAnsi="Verdana"/>
        </w:rPr>
      </w:pPr>
    </w:p>
    <w:p w14:paraId="4EADD0A6" w14:textId="1A8307FF" w:rsidR="000F3DA8" w:rsidRPr="00A97A9C" w:rsidRDefault="00CF69E4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Subscribe to this new observable exactly like we did in part3</w:t>
      </w:r>
      <w:r w:rsidR="000F3DA8">
        <w:rPr>
          <w:rFonts w:ascii="Verdana" w:hAnsi="Verdana"/>
        </w:rPr>
        <w:t xml:space="preserve"> </w:t>
      </w:r>
      <w:r w:rsidR="00B54232">
        <w:rPr>
          <w:rFonts w:ascii="Verdana" w:hAnsi="Verdana"/>
        </w:rPr>
        <w:t>using the implicit subscription method</w:t>
      </w:r>
      <w:r w:rsidR="000F3DA8">
        <w:rPr>
          <w:rFonts w:ascii="Verdana" w:hAnsi="Verdana"/>
        </w:rPr>
        <w:t>:</w:t>
      </w:r>
    </w:p>
    <w:tbl>
      <w:tblPr>
        <w:tblStyle w:val="TableGrid"/>
        <w:tblW w:w="0" w:type="auto"/>
        <w:tblInd w:w="752" w:type="dxa"/>
        <w:tblLook w:val="04A0" w:firstRow="1" w:lastRow="0" w:firstColumn="1" w:lastColumn="0" w:noHBand="0" w:noVBand="1"/>
      </w:tblPr>
      <w:tblGrid>
        <w:gridCol w:w="6025"/>
      </w:tblGrid>
      <w:tr w:rsidR="000F3DA8" w:rsidRPr="00A97A9C" w14:paraId="6961E1F1" w14:textId="77777777" w:rsidTr="000E4C1E">
        <w:tc>
          <w:tcPr>
            <w:tcW w:w="6025" w:type="dxa"/>
          </w:tcPr>
          <w:p w14:paraId="16BC96E1" w14:textId="1369F935" w:rsidR="000F3DA8" w:rsidRPr="000F3DA8" w:rsidRDefault="000F3DA8" w:rsidP="000F3D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observable.subscribe</w:t>
            </w:r>
            <w:proofErr w:type="spellEnd"/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( { </w:t>
            </w:r>
          </w:p>
          <w:p w14:paraId="5BF4F7C0" w14:textId="77777777" w:rsidR="000F3DA8" w:rsidRPr="000F3DA8" w:rsidRDefault="000F3DA8" w:rsidP="000F3D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next(data) { </w:t>
            </w:r>
          </w:p>
          <w:p w14:paraId="5FD15B90" w14:textId="77777777" w:rsidR="000F3DA8" w:rsidRPr="000F3DA8" w:rsidRDefault="000F3DA8" w:rsidP="000F3D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console.log(data</w:t>
            </w:r>
            <w:proofErr w:type="gramStart"/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7DB282D8" w14:textId="77777777" w:rsidR="000F3DA8" w:rsidRPr="000F3DA8" w:rsidRDefault="000F3DA8" w:rsidP="000F3DA8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}</w:t>
            </w:r>
          </w:p>
          <w:p w14:paraId="6E91C5E5" w14:textId="44528903" w:rsidR="000F3DA8" w:rsidRPr="00A97A9C" w:rsidRDefault="000F3DA8" w:rsidP="000F3DA8">
            <w:pPr>
              <w:rPr>
                <w:rFonts w:ascii="Verdana" w:hAnsi="Verdana"/>
              </w:rPr>
            </w:pPr>
            <w:r w:rsidRPr="000F3D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 );</w:t>
            </w:r>
          </w:p>
        </w:tc>
      </w:tr>
    </w:tbl>
    <w:p w14:paraId="0CB503E7" w14:textId="2EA98B53" w:rsidR="00CF69E4" w:rsidRDefault="00CF69E4" w:rsidP="000F3D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8198F14" w14:textId="06EB99AC" w:rsidR="00A97A9C" w:rsidRPr="00B54232" w:rsidRDefault="00B54232" w:rsidP="00B54232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Continue with the error and complete handlers:</w:t>
      </w:r>
    </w:p>
    <w:tbl>
      <w:tblPr>
        <w:tblStyle w:val="TableGrid"/>
        <w:tblW w:w="0" w:type="auto"/>
        <w:tblInd w:w="752" w:type="dxa"/>
        <w:tblLook w:val="04A0" w:firstRow="1" w:lastRow="0" w:firstColumn="1" w:lastColumn="0" w:noHBand="0" w:noVBand="1"/>
      </w:tblPr>
      <w:tblGrid>
        <w:gridCol w:w="6025"/>
      </w:tblGrid>
      <w:tr w:rsidR="00A97A9C" w:rsidRPr="00A97A9C" w14:paraId="3E82B8A2" w14:textId="77777777" w:rsidTr="00A97A9C">
        <w:tc>
          <w:tcPr>
            <w:tcW w:w="6025" w:type="dxa"/>
          </w:tcPr>
          <w:p w14:paraId="151B3B40" w14:textId="55725656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observable.subscribe</w:t>
            </w:r>
            <w:proofErr w:type="spellEnd"/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({</w:t>
            </w:r>
          </w:p>
          <w:p w14:paraId="50BCB6C3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next(data) { </w:t>
            </w:r>
          </w:p>
          <w:p w14:paraId="72BC2D5C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console.log(data</w:t>
            </w:r>
            <w:proofErr w:type="gramStart"/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382522A0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}, </w:t>
            </w:r>
          </w:p>
          <w:p w14:paraId="03AE25E0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error(err){</w:t>
            </w:r>
          </w:p>
          <w:p w14:paraId="4AEFBC5F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console.log(err)</w:t>
            </w:r>
          </w:p>
          <w:p w14:paraId="6A1A529D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},</w:t>
            </w:r>
          </w:p>
          <w:p w14:paraId="0EE04387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complete(){</w:t>
            </w:r>
          </w:p>
          <w:p w14:paraId="4C8B5A80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console.log("all done")</w:t>
            </w:r>
          </w:p>
          <w:p w14:paraId="191BACC8" w14:textId="77777777" w:rsidR="003C1DC1" w:rsidRPr="00B54232" w:rsidRDefault="003C1DC1" w:rsidP="003C1DC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2F1E7532" w14:textId="55C024AF" w:rsidR="00A97A9C" w:rsidRPr="00A97A9C" w:rsidRDefault="003C1DC1" w:rsidP="003C1DC1">
            <w:pPr>
              <w:rPr>
                <w:rFonts w:ascii="Verdana" w:hAnsi="Verdana"/>
              </w:rPr>
            </w:pPr>
            <w:r w:rsidRPr="00B54232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});</w:t>
            </w:r>
          </w:p>
        </w:tc>
      </w:tr>
    </w:tbl>
    <w:p w14:paraId="37F204E8" w14:textId="4A94828C" w:rsidR="00A97A9C" w:rsidRDefault="003C1DC1" w:rsidP="003C1DC1">
      <w:pPr>
        <w:pStyle w:val="ListParagraph"/>
        <w:ind w:left="720"/>
        <w:rPr>
          <w:rFonts w:ascii="Verdana" w:hAnsi="Verdana"/>
        </w:rPr>
      </w:pPr>
      <w:proofErr w:type="gramStart"/>
      <w:r>
        <w:rPr>
          <w:rFonts w:ascii="Verdana" w:hAnsi="Verdana"/>
          <w:sz w:val="20"/>
          <w:szCs w:val="20"/>
        </w:rPr>
        <w:t>As long as</w:t>
      </w:r>
      <w:proofErr w:type="gramEnd"/>
      <w:r>
        <w:rPr>
          <w:rFonts w:ascii="Verdana" w:hAnsi="Verdana"/>
          <w:sz w:val="20"/>
          <w:szCs w:val="20"/>
        </w:rPr>
        <w:t xml:space="preserve"> there is data, the </w:t>
      </w:r>
      <w:r w:rsidRPr="00B54232">
        <w:rPr>
          <w:rFonts w:ascii="Courier New" w:hAnsi="Courier New" w:cs="Courier New"/>
          <w:b/>
          <w:bCs/>
          <w:sz w:val="20"/>
          <w:szCs w:val="20"/>
        </w:rPr>
        <w:t>next()</w:t>
      </w:r>
      <w:r>
        <w:rPr>
          <w:rFonts w:ascii="Verdana" w:hAnsi="Verdana"/>
          <w:sz w:val="20"/>
          <w:szCs w:val="20"/>
        </w:rPr>
        <w:t xml:space="preserve"> method will fire, at the end of that data stream, the </w:t>
      </w:r>
      <w:r w:rsidRPr="00B54232">
        <w:rPr>
          <w:rFonts w:ascii="Courier New" w:hAnsi="Courier New" w:cs="Courier New"/>
          <w:b/>
          <w:bCs/>
          <w:sz w:val="20"/>
          <w:szCs w:val="20"/>
        </w:rPr>
        <w:t>complete()</w:t>
      </w:r>
      <w:r>
        <w:rPr>
          <w:rFonts w:ascii="Verdana" w:hAnsi="Verdana"/>
          <w:sz w:val="20"/>
          <w:szCs w:val="20"/>
        </w:rPr>
        <w:t xml:space="preserve"> method will fire.</w:t>
      </w:r>
      <w:r w:rsidR="00A97A9C" w:rsidRPr="00A97A9C">
        <w:rPr>
          <w:rFonts w:ascii="Verdana" w:hAnsi="Verdana"/>
        </w:rPr>
        <w:br/>
      </w:r>
    </w:p>
    <w:p w14:paraId="3E6109AE" w14:textId="27857C85" w:rsidR="005E035D" w:rsidRDefault="005E035D" w:rsidP="003C1DC1">
      <w:pPr>
        <w:pStyle w:val="ListParagraph"/>
        <w:ind w:left="720"/>
        <w:rPr>
          <w:rFonts w:ascii="Verdana" w:hAnsi="Verdana"/>
        </w:rPr>
      </w:pPr>
    </w:p>
    <w:p w14:paraId="4706D2F5" w14:textId="73B5B3B2" w:rsidR="005E035D" w:rsidRDefault="005E035D" w:rsidP="003C1DC1">
      <w:pPr>
        <w:pStyle w:val="ListParagraph"/>
        <w:ind w:left="720"/>
        <w:rPr>
          <w:rFonts w:ascii="Verdana" w:hAnsi="Verdana"/>
        </w:rPr>
      </w:pPr>
    </w:p>
    <w:p w14:paraId="1CBBA69B" w14:textId="77777777" w:rsidR="005E035D" w:rsidRDefault="005E035D" w:rsidP="003C1DC1">
      <w:pPr>
        <w:pStyle w:val="ListParagraph"/>
        <w:ind w:left="720"/>
        <w:rPr>
          <w:rFonts w:ascii="Verdana" w:hAnsi="Verdana"/>
        </w:rPr>
      </w:pPr>
    </w:p>
    <w:p w14:paraId="263FBFF0" w14:textId="77777777" w:rsidR="000F3DA8" w:rsidRPr="00A97A9C" w:rsidRDefault="000F3DA8" w:rsidP="003C1DC1">
      <w:pPr>
        <w:pStyle w:val="ListParagraph"/>
        <w:ind w:left="720"/>
        <w:rPr>
          <w:rFonts w:ascii="Verdana" w:hAnsi="Verdana"/>
        </w:rPr>
      </w:pPr>
    </w:p>
    <w:p w14:paraId="5AB2FAE4" w14:textId="0598512E" w:rsidR="00A97A9C" w:rsidRPr="00A97A9C" w:rsidRDefault="00003E13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lastRenderedPageBreak/>
        <w:t>(</w:t>
      </w:r>
      <w:proofErr w:type="gramStart"/>
      <w:r>
        <w:rPr>
          <w:rFonts w:ascii="Verdana" w:hAnsi="Verdana"/>
        </w:rPr>
        <w:t>optional</w:t>
      </w:r>
      <w:proofErr w:type="gramEnd"/>
      <w:r>
        <w:rPr>
          <w:rFonts w:ascii="Verdana" w:hAnsi="Verdana"/>
        </w:rPr>
        <w:t xml:space="preserve"> arrow functions)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6025"/>
      </w:tblGrid>
      <w:tr w:rsidR="00A97A9C" w:rsidRPr="00A97A9C" w14:paraId="1D3C0C99" w14:textId="77777777" w:rsidTr="00A97A9C">
        <w:tc>
          <w:tcPr>
            <w:tcW w:w="6025" w:type="dxa"/>
          </w:tcPr>
          <w:p w14:paraId="4C95BAC3" w14:textId="41D98A91" w:rsidR="00003E13" w:rsidRPr="00003E13" w:rsidRDefault="00003E13" w:rsidP="00003E1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>({</w:t>
            </w:r>
          </w:p>
          <w:p w14:paraId="272AB4F1" w14:textId="77777777" w:rsidR="00003E13" w:rsidRPr="00003E13" w:rsidRDefault="00003E13" w:rsidP="00003E1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next : data =&gt; console.log(data),</w:t>
            </w:r>
          </w:p>
          <w:p w14:paraId="2C6C3CD2" w14:textId="77777777" w:rsidR="00003E13" w:rsidRPr="00003E13" w:rsidRDefault="00003E13" w:rsidP="00003E1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error : err =&gt; console.log(err),</w:t>
            </w:r>
          </w:p>
          <w:p w14:paraId="4F6611C4" w14:textId="77777777" w:rsidR="00003E13" w:rsidRPr="00003E13" w:rsidRDefault="00003E13" w:rsidP="00003E1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complete : () =&gt; console.log("all done")</w:t>
            </w:r>
          </w:p>
          <w:p w14:paraId="2EBCD4CA" w14:textId="19C45F00" w:rsidR="00A97A9C" w:rsidRPr="00A97A9C" w:rsidRDefault="00003E13" w:rsidP="00003E13">
            <w:pPr>
              <w:rPr>
                <w:rFonts w:ascii="Verdana" w:hAnsi="Verdana"/>
              </w:rPr>
            </w:pPr>
            <w:r w:rsidRPr="00003E13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23BBFA70" w14:textId="77777777" w:rsidR="00A97A9C" w:rsidRPr="00A97A9C" w:rsidRDefault="00A97A9C" w:rsidP="00A97A9C">
      <w:pPr>
        <w:pStyle w:val="ListParagraph"/>
        <w:rPr>
          <w:rFonts w:ascii="Verdana" w:hAnsi="Verdana"/>
        </w:rPr>
      </w:pPr>
    </w:p>
    <w:p w14:paraId="77BBE45E" w14:textId="5FF034DC" w:rsidR="005E035D" w:rsidRPr="00A97A9C" w:rsidRDefault="005E035D" w:rsidP="005E035D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Add the </w:t>
      </w:r>
      <w:r w:rsidRPr="005E035D">
        <w:rPr>
          <w:rFonts w:ascii="Verdana" w:hAnsi="Verdana"/>
          <w:i/>
          <w:iCs/>
        </w:rPr>
        <w:t>map</w:t>
      </w:r>
      <w:r>
        <w:rPr>
          <w:rFonts w:ascii="Verdana" w:hAnsi="Verdana"/>
        </w:rPr>
        <w:t xml:space="preserve"> operator via the import statement:</w:t>
      </w:r>
    </w:p>
    <w:tbl>
      <w:tblPr>
        <w:tblStyle w:val="TableGrid"/>
        <w:tblW w:w="0" w:type="auto"/>
        <w:tblInd w:w="740" w:type="dxa"/>
        <w:tblLook w:val="04A0" w:firstRow="1" w:lastRow="0" w:firstColumn="1" w:lastColumn="0" w:noHBand="0" w:noVBand="1"/>
      </w:tblPr>
      <w:tblGrid>
        <w:gridCol w:w="6025"/>
      </w:tblGrid>
      <w:tr w:rsidR="005E035D" w:rsidRPr="00A97A9C" w14:paraId="1249D655" w14:textId="77777777" w:rsidTr="00A71DE1">
        <w:tc>
          <w:tcPr>
            <w:tcW w:w="6025" w:type="dxa"/>
          </w:tcPr>
          <w:p w14:paraId="7E34D6DE" w14:textId="77777777" w:rsidR="005E035D" w:rsidRDefault="005E035D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of,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map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</w:t>
            </w:r>
            <w:proofErr w:type="spell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>…</w:t>
            </w:r>
          </w:p>
          <w:p w14:paraId="1941F467" w14:textId="519EB01C" w:rsidR="005E035D" w:rsidRPr="006173B3" w:rsidRDefault="005E035D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7C4D645D" w14:textId="77777777" w:rsidR="005E035D" w:rsidRDefault="005E035D" w:rsidP="005E035D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D835EA5" w14:textId="690B9483" w:rsidR="00A97A9C" w:rsidRPr="00A97A9C" w:rsidRDefault="00502293" w:rsidP="005E035D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One of the most important </w:t>
      </w:r>
      <w:proofErr w:type="gramStart"/>
      <w:r>
        <w:rPr>
          <w:rFonts w:ascii="Verdana" w:hAnsi="Verdana"/>
        </w:rPr>
        <w:t>operator</w:t>
      </w:r>
      <w:proofErr w:type="gramEnd"/>
      <w:r>
        <w:rPr>
          <w:rFonts w:ascii="Verdana" w:hAnsi="Verdana"/>
        </w:rPr>
        <w:t xml:space="preserve"> in the library is the </w:t>
      </w:r>
      <w:r w:rsidRPr="006173B3">
        <w:rPr>
          <w:rFonts w:ascii="Verdana" w:hAnsi="Verdana"/>
          <w:i/>
          <w:iCs/>
        </w:rPr>
        <w:t>pipe</w:t>
      </w:r>
      <w:r>
        <w:rPr>
          <w:rFonts w:ascii="Verdana" w:hAnsi="Verdana"/>
        </w:rPr>
        <w:t xml:space="preserve"> operator. It is used almost anytime we need to alter the data </w:t>
      </w:r>
      <w:r w:rsidR="000F3DA8">
        <w:rPr>
          <w:rFonts w:ascii="Verdana" w:hAnsi="Verdana"/>
        </w:rPr>
        <w:t xml:space="preserve">from an observable </w:t>
      </w:r>
      <w:r>
        <w:rPr>
          <w:rFonts w:ascii="Verdana" w:hAnsi="Verdana"/>
        </w:rPr>
        <w:t xml:space="preserve">in some way. Here we can use the pipe operator to </w:t>
      </w:r>
      <w:r w:rsidR="006173B3">
        <w:rPr>
          <w:rFonts w:ascii="Verdana" w:hAnsi="Verdana"/>
        </w:rPr>
        <w:t xml:space="preserve">pass each parameter value into the </w:t>
      </w:r>
      <w:r w:rsidR="006173B3" w:rsidRPr="006173B3">
        <w:rPr>
          <w:rFonts w:ascii="Verdana" w:hAnsi="Verdana"/>
          <w:i/>
          <w:iCs/>
        </w:rPr>
        <w:t>map</w:t>
      </w:r>
      <w:r w:rsidR="006173B3">
        <w:rPr>
          <w:rFonts w:ascii="Verdana" w:hAnsi="Verdana"/>
        </w:rPr>
        <w:t xml:space="preserve"> operator</w:t>
      </w:r>
      <w:r>
        <w:rPr>
          <w:rFonts w:ascii="Verdana" w:hAnsi="Verdana"/>
        </w:rPr>
        <w:t>:</w:t>
      </w:r>
    </w:p>
    <w:tbl>
      <w:tblPr>
        <w:tblStyle w:val="TableGrid"/>
        <w:tblW w:w="0" w:type="auto"/>
        <w:tblInd w:w="740" w:type="dxa"/>
        <w:tblLook w:val="04A0" w:firstRow="1" w:lastRow="0" w:firstColumn="1" w:lastColumn="0" w:noHBand="0" w:noVBand="1"/>
      </w:tblPr>
      <w:tblGrid>
        <w:gridCol w:w="6025"/>
      </w:tblGrid>
      <w:tr w:rsidR="00A97A9C" w:rsidRPr="00A97A9C" w14:paraId="04109B12" w14:textId="77777777" w:rsidTr="00A97A9C">
        <w:tc>
          <w:tcPr>
            <w:tcW w:w="6025" w:type="dxa"/>
          </w:tcPr>
          <w:p w14:paraId="68257B76" w14:textId="77777777" w:rsidR="000D4785" w:rsidRDefault="000D4785" w:rsidP="006173B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of,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map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</w:t>
            </w:r>
            <w:proofErr w:type="spell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>…</w:t>
            </w:r>
          </w:p>
          <w:p w14:paraId="161B36FD" w14:textId="0DFFD9CD" w:rsidR="006173B3" w:rsidRPr="006173B3" w:rsidRDefault="006173B3" w:rsidP="006173B3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</w:t>
            </w:r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.pipe</w:t>
            </w:r>
            <w:proofErr w:type="spellEnd"/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</w:p>
          <w:p w14:paraId="2D194222" w14:textId="1048B11F" w:rsidR="006173B3" w:rsidRPr="006173B3" w:rsidRDefault="006173B3" w:rsidP="006173B3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map( x =&gt; </w:t>
            </w:r>
            <w:proofErr w:type="spellStart"/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x.toUpperCase</w:t>
            </w:r>
            <w:proofErr w:type="spellEnd"/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())</w:t>
            </w:r>
          </w:p>
          <w:p w14:paraId="065849B7" w14:textId="11624EC6" w:rsidR="00A97A9C" w:rsidRPr="006173B3" w:rsidRDefault="006173B3" w:rsidP="006173B3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6173B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</w:t>
            </w:r>
          </w:p>
        </w:tc>
      </w:tr>
    </w:tbl>
    <w:p w14:paraId="502B58AB" w14:textId="122F9974" w:rsidR="00A97A9C" w:rsidRPr="00A97A9C" w:rsidRDefault="006173B3" w:rsidP="000D39C7">
      <w:pPr>
        <w:pStyle w:val="ListParagraph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 xml:space="preserve">The map operator will take a projection function, in this case </w:t>
      </w:r>
      <w:proofErr w:type="spellStart"/>
      <w:r w:rsidRPr="00441B25">
        <w:rPr>
          <w:rFonts w:ascii="Courier New" w:hAnsi="Courier New" w:cs="Courier New"/>
          <w:b/>
          <w:bCs/>
          <w:sz w:val="20"/>
          <w:szCs w:val="20"/>
        </w:rPr>
        <w:t>toUpperCase</w:t>
      </w:r>
      <w:proofErr w:type="spellEnd"/>
      <w:r w:rsidRPr="00441B25">
        <w:rPr>
          <w:rFonts w:ascii="Courier New" w:hAnsi="Courier New" w:cs="Courier New"/>
          <w:b/>
          <w:bCs/>
          <w:sz w:val="20"/>
          <w:szCs w:val="20"/>
        </w:rPr>
        <w:t>()</w:t>
      </w:r>
      <w:r w:rsidR="00441B25">
        <w:rPr>
          <w:rFonts w:ascii="Verdana" w:hAnsi="Verdana"/>
          <w:sz w:val="20"/>
          <w:szCs w:val="20"/>
        </w:rPr>
        <w:t xml:space="preserve"> and it will pass each parameter to it.</w:t>
      </w:r>
      <w:r w:rsidR="005E035D">
        <w:rPr>
          <w:rFonts w:ascii="Verdana" w:hAnsi="Verdana"/>
          <w:sz w:val="20"/>
          <w:szCs w:val="20"/>
        </w:rPr>
        <w:t xml:space="preserve"> You do not have to explicitly import the </w:t>
      </w:r>
      <w:r w:rsidR="005E035D" w:rsidRPr="005E035D">
        <w:rPr>
          <w:rFonts w:ascii="Verdana" w:hAnsi="Verdana"/>
          <w:i/>
          <w:iCs/>
          <w:sz w:val="20"/>
          <w:szCs w:val="20"/>
        </w:rPr>
        <w:t>pipe</w:t>
      </w:r>
      <w:r w:rsidR="005E035D">
        <w:rPr>
          <w:rFonts w:ascii="Verdana" w:hAnsi="Verdana"/>
          <w:sz w:val="20"/>
          <w:szCs w:val="20"/>
        </w:rPr>
        <w:t xml:space="preserve"> operator.</w:t>
      </w:r>
    </w:p>
    <w:p w14:paraId="29F5819F" w14:textId="77777777" w:rsidR="00A97A9C" w:rsidRPr="00A97A9C" w:rsidRDefault="00A97A9C" w:rsidP="00A97A9C">
      <w:pPr>
        <w:pStyle w:val="ListParagraph"/>
        <w:rPr>
          <w:rFonts w:ascii="Verdana" w:hAnsi="Verdana"/>
        </w:rPr>
      </w:pPr>
    </w:p>
    <w:p w14:paraId="4A7A8102" w14:textId="3C8A5A7B" w:rsidR="00A97A9C" w:rsidRPr="00A97A9C" w:rsidRDefault="000D4785" w:rsidP="005E035D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As usual, you would subscribe to this observabl</w:t>
      </w:r>
      <w:r w:rsidR="005605D3">
        <w:rPr>
          <w:rFonts w:ascii="Verdana" w:hAnsi="Verdana"/>
        </w:rPr>
        <w:t>e</w:t>
      </w:r>
      <w:r>
        <w:rPr>
          <w:rFonts w:ascii="Verdana" w:hAnsi="Verdana"/>
        </w:rPr>
        <w:t xml:space="preserve"> </w:t>
      </w:r>
      <w:r w:rsidR="005605D3">
        <w:rPr>
          <w:rFonts w:ascii="Verdana" w:hAnsi="Verdana"/>
        </w:rPr>
        <w:t xml:space="preserve">by chaining on the </w:t>
      </w:r>
      <w:r w:rsidR="005605D3" w:rsidRPr="005605D3">
        <w:rPr>
          <w:rFonts w:ascii="Verdana" w:hAnsi="Verdana"/>
          <w:i/>
          <w:iCs/>
        </w:rPr>
        <w:t>subscribe</w:t>
      </w:r>
      <w:r w:rsidR="005605D3">
        <w:rPr>
          <w:rFonts w:ascii="Verdana" w:hAnsi="Verdana"/>
        </w:rPr>
        <w:t xml:space="preserve"> method to the </w:t>
      </w:r>
      <w:r w:rsidR="005605D3" w:rsidRPr="005605D3">
        <w:rPr>
          <w:rFonts w:ascii="Verdana" w:hAnsi="Verdana"/>
          <w:i/>
          <w:iCs/>
        </w:rPr>
        <w:t>pipe</w:t>
      </w:r>
      <w:r w:rsidR="005605D3">
        <w:rPr>
          <w:rFonts w:ascii="Verdana" w:hAnsi="Verdana"/>
        </w:rPr>
        <w:t xml:space="preserve"> method</w:t>
      </w:r>
      <w:r w:rsidR="00A97A9C" w:rsidRPr="00A97A9C">
        <w:rPr>
          <w:rFonts w:ascii="Verdana" w:hAnsi="Verdana"/>
        </w:rPr>
        <w:t>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9739"/>
      </w:tblGrid>
      <w:tr w:rsidR="00A97A9C" w:rsidRPr="00A97A9C" w14:paraId="35F25BA0" w14:textId="77777777" w:rsidTr="000D39C7">
        <w:tc>
          <w:tcPr>
            <w:tcW w:w="9739" w:type="dxa"/>
          </w:tcPr>
          <w:p w14:paraId="7FAC9C4D" w14:textId="7B6AD9DD" w:rsidR="000D4785" w:rsidRPr="000D4785" w:rsidRDefault="000D4785" w:rsidP="000D478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observable.pipe</w:t>
            </w:r>
            <w:proofErr w:type="spellEnd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1BF52192" w14:textId="2D6ECA3F" w:rsidR="000D4785" w:rsidRPr="000D4785" w:rsidRDefault="000D4785" w:rsidP="000D478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map(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=&gt;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x.toUpperCase</w:t>
            </w:r>
            <w:proofErr w:type="spellEnd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())</w:t>
            </w:r>
          </w:p>
          <w:p w14:paraId="2615B196" w14:textId="77777777" w:rsidR="000D4785" w:rsidRPr="000D4785" w:rsidRDefault="000D4785" w:rsidP="000D478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32099DAA" w14:textId="76DD57F8" w:rsidR="00A97A9C" w:rsidRPr="00A97A9C" w:rsidRDefault="000D4785" w:rsidP="000D4785">
            <w:pPr>
              <w:rPr>
                <w:rFonts w:ascii="Verdana" w:hAnsi="Verdana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subscribe( x =&gt; console.log(x))</w:t>
            </w:r>
          </w:p>
        </w:tc>
      </w:tr>
    </w:tbl>
    <w:p w14:paraId="3D6ACBF8" w14:textId="77777777" w:rsidR="000D39C7" w:rsidRPr="00A97A9C" w:rsidRDefault="000D39C7" w:rsidP="00A97A9C">
      <w:pPr>
        <w:pStyle w:val="ListParagraph"/>
        <w:rPr>
          <w:rFonts w:ascii="Verdana" w:hAnsi="Verdana"/>
        </w:rPr>
      </w:pPr>
    </w:p>
    <w:p w14:paraId="55116D46" w14:textId="31D61E21" w:rsidR="00A97A9C" w:rsidRPr="00A97A9C" w:rsidRDefault="000D4785" w:rsidP="005E035D">
      <w:pPr>
        <w:pStyle w:val="ListParagraph"/>
        <w:numPr>
          <w:ilvl w:val="0"/>
          <w:numId w:val="15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(Optional) We could take this example a bit further without the </w:t>
      </w:r>
      <w:proofErr w:type="spellStart"/>
      <w:r>
        <w:rPr>
          <w:rFonts w:ascii="Verdana" w:hAnsi="Verdana"/>
        </w:rPr>
        <w:t>RxJS</w:t>
      </w:r>
      <w:proofErr w:type="spellEnd"/>
      <w:r>
        <w:rPr>
          <w:rFonts w:ascii="Verdana" w:hAnsi="Verdana"/>
        </w:rPr>
        <w:t xml:space="preserve"> help:</w:t>
      </w:r>
    </w:p>
    <w:tbl>
      <w:tblPr>
        <w:tblStyle w:val="TableGrid"/>
        <w:tblW w:w="0" w:type="auto"/>
        <w:tblInd w:w="741" w:type="dxa"/>
        <w:tblLook w:val="04A0" w:firstRow="1" w:lastRow="0" w:firstColumn="1" w:lastColumn="0" w:noHBand="0" w:noVBand="1"/>
      </w:tblPr>
      <w:tblGrid>
        <w:gridCol w:w="6025"/>
      </w:tblGrid>
      <w:tr w:rsidR="00A97A9C" w:rsidRPr="00A97A9C" w14:paraId="6E7F21BD" w14:textId="77777777" w:rsidTr="00A97A9C">
        <w:tc>
          <w:tcPr>
            <w:tcW w:w="6025" w:type="dxa"/>
          </w:tcPr>
          <w:p w14:paraId="709B21C9" w14:textId="65490430" w:rsidR="000D4785" w:rsidRPr="000D4785" w:rsidRDefault="000D4785" w:rsidP="000D4785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of, map } from '</w:t>
            </w:r>
            <w:proofErr w:type="spell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0D4785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7619ED89" w14:textId="77777777" w:rsidR="00DA7F77" w:rsidRPr="00DA7F77" w:rsidRDefault="000D4785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let sentence = []</w:t>
            </w:r>
            <w:r w:rsidR="00DA7F77"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;</w:t>
            </w:r>
            <w:r w:rsid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>…</w:t>
            </w:r>
            <w:r w:rsid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r w:rsidR="00DA7F77"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5BBA9296" w14:textId="77777777" w:rsidR="00DA7F77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observable.pipe</w:t>
            </w:r>
            <w:proofErr w:type="spellEnd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1F965B09" w14:textId="77777777" w:rsidR="00DA7F77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map(x=&gt;</w:t>
            </w:r>
            <w:proofErr w:type="spellStart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x.toUpperCase</w:t>
            </w:r>
            <w:proofErr w:type="spellEnd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())</w:t>
            </w:r>
          </w:p>
          <w:p w14:paraId="662F3A3D" w14:textId="77777777" w:rsidR="00DA7F77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3CDA2B6C" w14:textId="501EDE3D" w:rsidR="00DA7F77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.subscribe(</w:t>
            </w: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x =&gt; </w:t>
            </w:r>
            <w:proofErr w:type="spellStart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sentence.push</w:t>
            </w:r>
            <w:proofErr w:type="spellEnd"/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(x))</w:t>
            </w:r>
          </w:p>
          <w:p w14:paraId="18C0B257" w14:textId="77777777" w:rsidR="00DA7F77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2CB5B6D" w14:textId="338680DC" w:rsidR="000D4785" w:rsidRPr="00DA7F77" w:rsidRDefault="00DA7F77" w:rsidP="00DA7F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A7F7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console.log(sentence);</w:t>
            </w:r>
          </w:p>
        </w:tc>
      </w:tr>
    </w:tbl>
    <w:p w14:paraId="1E3E31E5" w14:textId="77777777" w:rsidR="00A97A9C" w:rsidRPr="000D39C7" w:rsidRDefault="00A97A9C" w:rsidP="00A97A9C">
      <w:pPr>
        <w:pStyle w:val="ListParagraph"/>
        <w:ind w:firstLine="720"/>
        <w:rPr>
          <w:rFonts w:ascii="Verdana" w:hAnsi="Verdana"/>
          <w:sz w:val="20"/>
          <w:szCs w:val="20"/>
        </w:rPr>
      </w:pPr>
      <w:r w:rsidRPr="000D39C7">
        <w:rPr>
          <w:rFonts w:ascii="Verdana" w:hAnsi="Verdana"/>
          <w:sz w:val="20"/>
          <w:szCs w:val="20"/>
        </w:rPr>
        <w:t xml:space="preserve">You may now close this file, we </w:t>
      </w:r>
      <w:proofErr w:type="spellStart"/>
      <w:proofErr w:type="gramStart"/>
      <w:r w:rsidRPr="000D39C7">
        <w:rPr>
          <w:rFonts w:ascii="Verdana" w:hAnsi="Verdana"/>
          <w:sz w:val="20"/>
          <w:szCs w:val="20"/>
        </w:rPr>
        <w:t>wont</w:t>
      </w:r>
      <w:proofErr w:type="spellEnd"/>
      <w:proofErr w:type="gramEnd"/>
      <w:r w:rsidRPr="000D39C7">
        <w:rPr>
          <w:rFonts w:ascii="Verdana" w:hAnsi="Verdana"/>
          <w:sz w:val="20"/>
          <w:szCs w:val="20"/>
        </w:rPr>
        <w:t xml:space="preserve"> be using it again</w:t>
      </w:r>
    </w:p>
    <w:p w14:paraId="20ACCD50" w14:textId="77777777" w:rsidR="0010738B" w:rsidRPr="00D61895" w:rsidRDefault="0010738B" w:rsidP="0010738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0738B" w14:paraId="1AA126F0" w14:textId="77777777" w:rsidTr="000465F5">
        <w:tc>
          <w:tcPr>
            <w:tcW w:w="9350" w:type="dxa"/>
          </w:tcPr>
          <w:p w14:paraId="4DA3A942" w14:textId="77777777" w:rsidR="0010738B" w:rsidRPr="00AD4109" w:rsidRDefault="0010738B" w:rsidP="000465F5">
            <w:pPr>
              <w:pStyle w:val="ListParagraph"/>
              <w:spacing w:after="160" w:line="259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22E6CD5" wp14:editId="7A1217B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0D377A3" id="Rectangle 45" o:spid="_x0000_s1026" style="position:absolute;margin-left:-.2pt;margin-top:10.75pt;width:143.35pt;height: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323EC4B" wp14:editId="342CD0FD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604DFAC" id="Rectangle 46" o:spid="_x0000_s1026" style="position:absolute;margin-left:322pt;margin-top:10.85pt;width:143.35pt;height:3.6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65A4849" wp14:editId="4093F236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47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A03B76" id="Oval 47" o:spid="_x0000_s1026" style="position:absolute;margin-left:149.95pt;margin-top:8.85pt;width:8.1pt;height: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6BFC55B" wp14:editId="0602EF55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48" name="Oval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A3B59A" id="Oval 48" o:spid="_x0000_s1026" style="position:absolute;margin-left:161.95pt;margin-top:8.6pt;width:8.1pt;height:7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9A436FE" wp14:editId="6BDE8111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49" name="Oval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4040C5" id="Oval 49" o:spid="_x0000_s1026" style="position:absolute;margin-left:296.6pt;margin-top:8.95pt;width:8.15pt;height:7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20A5E5D" wp14:editId="72D2F2EB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50" name="Oval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AADD7E" id="Oval 50" o:spid="_x0000_s1026" style="position:absolute;margin-left:308.3pt;margin-top:8.7pt;width:8.15pt;height: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1BE191C" wp14:editId="14D604D7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C3D7A1" w14:textId="77777777" w:rsidR="0010738B" w:rsidRPr="00943C15" w:rsidRDefault="0010738B" w:rsidP="0010738B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E191C" id="Text Box 51" o:spid="_x0000_s1030" type="#_x0000_t202" style="position:absolute;margin-left:189.5pt;margin-top:.45pt;width:1in;height:21.9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" fillcolor="white [3201]" stroked="f" strokeweight=".5pt">
                      <v:textbox>
                        <w:txbxContent>
                          <w:p w14:paraId="50C3D7A1" w14:textId="77777777" w:rsidR="0010738B" w:rsidRPr="00943C15" w:rsidRDefault="0010738B" w:rsidP="0010738B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35F967C" w14:textId="77777777" w:rsidR="0010738B" w:rsidRDefault="0010738B" w:rsidP="0010738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51CEFF4" w14:textId="77777777" w:rsidR="0010738B" w:rsidRDefault="0010738B" w:rsidP="0010738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E0732ED" w14:textId="77777777" w:rsidR="00DA7F77" w:rsidRDefault="00DA7F77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7CCBC94" w14:textId="00088AB9" w:rsidR="009C0340" w:rsidRPr="00943C15" w:rsidRDefault="009C0340" w:rsidP="009C0340">
      <w:pPr>
        <w:pStyle w:val="Heading1"/>
        <w:rPr>
          <w:color w:val="DA3467"/>
        </w:rPr>
      </w:pPr>
      <w:r w:rsidRPr="00943C15">
        <w:rPr>
          <w:color w:val="DA3467"/>
        </w:rPr>
        <w:lastRenderedPageBreak/>
        <w:t xml:space="preserve">Part </w:t>
      </w:r>
      <w:r>
        <w:rPr>
          <w:color w:val="DA3467"/>
        </w:rPr>
        <w:t>7</w:t>
      </w:r>
      <w:r w:rsidRPr="00943C15">
        <w:rPr>
          <w:color w:val="DA3467"/>
        </w:rPr>
        <w:t xml:space="preserve"> – </w:t>
      </w:r>
      <w:r w:rsidR="005E06E7">
        <w:rPr>
          <w:color w:val="DA3467"/>
        </w:rPr>
        <w:t>A</w:t>
      </w:r>
      <w:r>
        <w:rPr>
          <w:color w:val="DA3467"/>
        </w:rPr>
        <w:t xml:space="preserve">sync </w:t>
      </w:r>
      <w:r w:rsidR="005E06E7">
        <w:rPr>
          <w:color w:val="DA3467"/>
        </w:rPr>
        <w:t xml:space="preserve">is a </w:t>
      </w:r>
      <w:r>
        <w:rPr>
          <w:color w:val="DA3467"/>
        </w:rPr>
        <w:t xml:space="preserve">JS Library for </w:t>
      </w:r>
      <w:r w:rsidR="005E06E7">
        <w:rPr>
          <w:color w:val="DA3467"/>
        </w:rPr>
        <w:t>asynchronous O</w:t>
      </w:r>
      <w:r>
        <w:rPr>
          <w:color w:val="DA3467"/>
        </w:rPr>
        <w:t>perations</w:t>
      </w:r>
    </w:p>
    <w:p w14:paraId="346B6417" w14:textId="77777777" w:rsidR="009C0340" w:rsidRPr="00AD4109" w:rsidRDefault="009C0340" w:rsidP="009C0340">
      <w:pPr>
        <w:rPr>
          <w:rFonts w:ascii="Verdana" w:hAnsi="Verdana"/>
        </w:rPr>
      </w:pPr>
    </w:p>
    <w:p w14:paraId="31DB54FC" w14:textId="77777777" w:rsidR="005E06E7" w:rsidRPr="005E06E7" w:rsidRDefault="005E06E7" w:rsidP="005E06E7">
      <w:pPr>
        <w:pStyle w:val="ListParagraph"/>
        <w:ind w:left="720" w:firstLine="6"/>
        <w:rPr>
          <w:rFonts w:ascii="Verdana" w:hAnsi="Verdana"/>
        </w:rPr>
      </w:pPr>
      <w:r w:rsidRPr="005E06E7">
        <w:rPr>
          <w:rFonts w:ascii="Verdana" w:hAnsi="Verdana"/>
        </w:rPr>
        <w:t xml:space="preserve">Async is a JS utility module with about 70 easy to use, powerful functions that can be applied to asynchronous situations in JS. </w:t>
      </w:r>
    </w:p>
    <w:p w14:paraId="46581DA4" w14:textId="77777777" w:rsidR="005E06E7" w:rsidRPr="005E06E7" w:rsidRDefault="005E06E7" w:rsidP="005E06E7">
      <w:pPr>
        <w:pStyle w:val="ListParagraph"/>
        <w:ind w:left="720" w:firstLine="6"/>
        <w:rPr>
          <w:rFonts w:ascii="Verdana" w:hAnsi="Verdana"/>
        </w:rPr>
      </w:pPr>
      <w:r w:rsidRPr="005E06E7">
        <w:rPr>
          <w:rFonts w:ascii="Verdana" w:hAnsi="Verdana"/>
        </w:rPr>
        <w:t>This library was developed for NodeJS but can be used in browser applications.</w:t>
      </w:r>
    </w:p>
    <w:p w14:paraId="3D75EB1A" w14:textId="77777777" w:rsidR="005E06E7" w:rsidRPr="005E06E7" w:rsidRDefault="005E06E7" w:rsidP="005E06E7">
      <w:pPr>
        <w:pStyle w:val="ListParagraph"/>
        <w:ind w:left="720" w:firstLine="6"/>
        <w:rPr>
          <w:rFonts w:ascii="Verdana" w:hAnsi="Verdana"/>
        </w:rPr>
      </w:pPr>
    </w:p>
    <w:p w14:paraId="6799C0D7" w14:textId="77777777" w:rsidR="005E06E7" w:rsidRDefault="005E06E7" w:rsidP="005E06E7">
      <w:pPr>
        <w:pStyle w:val="ListParagraph"/>
        <w:ind w:left="720" w:firstLine="6"/>
        <w:rPr>
          <w:rFonts w:ascii="Verdana" w:hAnsi="Verdana"/>
        </w:rPr>
      </w:pPr>
      <w:r w:rsidRPr="005E06E7">
        <w:rPr>
          <w:rFonts w:ascii="Verdana" w:hAnsi="Verdana"/>
        </w:rPr>
        <w:t xml:space="preserve">Some of the functions include </w:t>
      </w:r>
      <w:r w:rsidRPr="005E06E7">
        <w:rPr>
          <w:rFonts w:ascii="Verdana" w:hAnsi="Verdana"/>
          <w:i/>
          <w:iCs/>
        </w:rPr>
        <w:t>map</w:t>
      </w:r>
      <w:r w:rsidRPr="005E06E7">
        <w:rPr>
          <w:rFonts w:ascii="Verdana" w:hAnsi="Verdana"/>
        </w:rPr>
        <w:t xml:space="preserve">, </w:t>
      </w:r>
      <w:r w:rsidRPr="005E06E7">
        <w:rPr>
          <w:rFonts w:ascii="Verdana" w:hAnsi="Verdana"/>
          <w:i/>
          <w:iCs/>
        </w:rPr>
        <w:t>reduce</w:t>
      </w:r>
      <w:r w:rsidRPr="005E06E7">
        <w:rPr>
          <w:rFonts w:ascii="Verdana" w:hAnsi="Verdana"/>
        </w:rPr>
        <w:t xml:space="preserve"> and </w:t>
      </w:r>
      <w:r w:rsidRPr="005E06E7">
        <w:rPr>
          <w:rFonts w:ascii="Verdana" w:hAnsi="Verdana"/>
          <w:i/>
          <w:iCs/>
        </w:rPr>
        <w:t>filter</w:t>
      </w:r>
      <w:r w:rsidRPr="005E06E7">
        <w:rPr>
          <w:rFonts w:ascii="Verdana" w:hAnsi="Verdana"/>
        </w:rPr>
        <w:t xml:space="preserve">, some of the same kind of operations that can be found in </w:t>
      </w:r>
      <w:proofErr w:type="spellStart"/>
      <w:r w:rsidRPr="005E06E7">
        <w:rPr>
          <w:rFonts w:ascii="Verdana" w:hAnsi="Verdana"/>
        </w:rPr>
        <w:t>teh</w:t>
      </w:r>
      <w:proofErr w:type="spellEnd"/>
      <w:r w:rsidRPr="005E06E7">
        <w:rPr>
          <w:rFonts w:ascii="Verdana" w:hAnsi="Verdana"/>
        </w:rPr>
        <w:t xml:space="preserve"> </w:t>
      </w:r>
      <w:proofErr w:type="spellStart"/>
      <w:r w:rsidRPr="005E06E7">
        <w:rPr>
          <w:rFonts w:ascii="Verdana" w:hAnsi="Verdana"/>
        </w:rPr>
        <w:t>RxJS</w:t>
      </w:r>
      <w:proofErr w:type="spellEnd"/>
      <w:r w:rsidRPr="005E06E7">
        <w:rPr>
          <w:rFonts w:ascii="Verdana" w:hAnsi="Verdana"/>
        </w:rPr>
        <w:t xml:space="preserve"> library. In most of their applications you configure a single callback to handle end of operations.</w:t>
      </w:r>
    </w:p>
    <w:p w14:paraId="7676EA31" w14:textId="77777777" w:rsidR="005E06E7" w:rsidRDefault="005E06E7" w:rsidP="005E06E7">
      <w:pPr>
        <w:pStyle w:val="ListParagraph"/>
        <w:ind w:left="720" w:firstLine="6"/>
        <w:rPr>
          <w:rFonts w:ascii="Verdana" w:hAnsi="Verdana"/>
        </w:rPr>
      </w:pPr>
    </w:p>
    <w:p w14:paraId="15B0026C" w14:textId="0655F63E" w:rsidR="009C0340" w:rsidRDefault="005E06E7" w:rsidP="005E06E7">
      <w:pPr>
        <w:pStyle w:val="ListParagraph"/>
        <w:ind w:left="720" w:firstLine="6"/>
        <w:rPr>
          <w:rFonts w:ascii="Verdana" w:hAnsi="Verdana"/>
        </w:rPr>
      </w:pPr>
      <w:r>
        <w:rPr>
          <w:rFonts w:ascii="Verdana" w:hAnsi="Verdana"/>
        </w:rPr>
        <w:t xml:space="preserve">Since the library is quite large, we will demonstrate only one of their available functions. In </w:t>
      </w:r>
      <w:proofErr w:type="gramStart"/>
      <w:r>
        <w:rPr>
          <w:rFonts w:ascii="Verdana" w:hAnsi="Verdana"/>
        </w:rPr>
        <w:t>fact</w:t>
      </w:r>
      <w:proofErr w:type="gramEnd"/>
      <w:r>
        <w:rPr>
          <w:rFonts w:ascii="Verdana" w:hAnsi="Verdana"/>
        </w:rPr>
        <w:t xml:space="preserve"> this is from their Control Flow part of the library.</w:t>
      </w:r>
      <w:r w:rsidR="009C0340">
        <w:br/>
      </w:r>
    </w:p>
    <w:p w14:paraId="2C2DBC5F" w14:textId="3B9EC2B5" w:rsidR="009A0AFF" w:rsidRDefault="009A0AFF" w:rsidP="005E06E7">
      <w:pPr>
        <w:pStyle w:val="ListParagraph"/>
        <w:ind w:left="720" w:firstLine="6"/>
        <w:rPr>
          <w:rFonts w:ascii="Verdana" w:hAnsi="Verdana"/>
        </w:rPr>
      </w:pPr>
      <w:r>
        <w:rPr>
          <w:rFonts w:ascii="Verdana" w:hAnsi="Verdana"/>
        </w:rPr>
        <w:t xml:space="preserve">The function we will be using is the </w:t>
      </w:r>
      <w:r w:rsidRPr="009A0AFF">
        <w:rPr>
          <w:rFonts w:ascii="Verdana" w:hAnsi="Verdana"/>
          <w:i/>
        </w:rPr>
        <w:t>parallel</w:t>
      </w:r>
      <w:r>
        <w:rPr>
          <w:rFonts w:ascii="Verdana" w:hAnsi="Verdana"/>
        </w:rPr>
        <w:t xml:space="preserve"> function. It c</w:t>
      </w:r>
      <w:r w:rsidRPr="009A0AFF">
        <w:rPr>
          <w:rFonts w:ascii="Verdana" w:hAnsi="Verdana"/>
        </w:rPr>
        <w:t>all</w:t>
      </w:r>
      <w:r>
        <w:rPr>
          <w:rFonts w:ascii="Verdana" w:hAnsi="Verdana"/>
        </w:rPr>
        <w:t>s other</w:t>
      </w:r>
      <w:r w:rsidRPr="009A0AFF">
        <w:rPr>
          <w:rFonts w:ascii="Verdana" w:hAnsi="Verdana"/>
        </w:rPr>
        <w:t xml:space="preserve"> functions in parallel, without waiting until the previous function has completed. If any of the functions generate an error, the main callback is immediately </w:t>
      </w:r>
      <w:proofErr w:type="gramStart"/>
      <w:r w:rsidRPr="009A0AFF">
        <w:rPr>
          <w:rFonts w:ascii="Verdana" w:hAnsi="Verdana"/>
        </w:rPr>
        <w:t>called</w:t>
      </w:r>
      <w:proofErr w:type="gramEnd"/>
      <w:r w:rsidRPr="009A0AFF">
        <w:rPr>
          <w:rFonts w:ascii="Verdana" w:hAnsi="Verdana"/>
        </w:rPr>
        <w:t xml:space="preserve"> and the error object is passed to it. Once the tasks have completed, the results, if any, are sent to the final callback in array form.</w:t>
      </w:r>
    </w:p>
    <w:p w14:paraId="54A075FD" w14:textId="77777777" w:rsidR="007A68D3" w:rsidRPr="00A97A9C" w:rsidRDefault="007A68D3" w:rsidP="005E06E7">
      <w:pPr>
        <w:pStyle w:val="ListParagraph"/>
        <w:ind w:left="720" w:firstLine="6"/>
        <w:rPr>
          <w:rFonts w:ascii="Verdana" w:hAnsi="Verdana"/>
        </w:rPr>
      </w:pPr>
    </w:p>
    <w:p w14:paraId="1C59AEEC" w14:textId="24603682" w:rsidR="009C0340" w:rsidRPr="00A97A9C" w:rsidRDefault="007A68D3" w:rsidP="009C0340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If you </w:t>
      </w:r>
      <w:proofErr w:type="spellStart"/>
      <w:r>
        <w:rPr>
          <w:rFonts w:ascii="Verdana" w:hAnsi="Verdana"/>
        </w:rPr>
        <w:t>ar</w:t>
      </w:r>
      <w:proofErr w:type="spellEnd"/>
      <w:r>
        <w:rPr>
          <w:rFonts w:ascii="Verdana" w:hAnsi="Verdana"/>
        </w:rPr>
        <w:t xml:space="preserve"> on a Node environment, install the library using </w:t>
      </w:r>
      <w:proofErr w:type="spellStart"/>
      <w:r>
        <w:rPr>
          <w:rFonts w:ascii="Verdana" w:hAnsi="Verdana"/>
        </w:rPr>
        <w:t>npm</w:t>
      </w:r>
      <w:proofErr w:type="spellEnd"/>
      <w:r>
        <w:rPr>
          <w:rFonts w:ascii="Verdana" w:hAnsi="Verdana"/>
        </w:rPr>
        <w:t xml:space="preserve">, so </w:t>
      </w:r>
      <w:proofErr w:type="spellStart"/>
      <w:r w:rsidRPr="007A68D3">
        <w:rPr>
          <w:rFonts w:ascii="Courier New" w:hAnsi="Courier New" w:cs="Courier New"/>
          <w:b/>
          <w:bCs/>
          <w:sz w:val="20"/>
          <w:szCs w:val="20"/>
        </w:rPr>
        <w:t>npm</w:t>
      </w:r>
      <w:proofErr w:type="spellEnd"/>
      <w:r w:rsidRPr="007A68D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7A68D3">
        <w:rPr>
          <w:rFonts w:ascii="Courier New" w:hAnsi="Courier New" w:cs="Courier New"/>
          <w:b/>
          <w:bCs/>
          <w:sz w:val="20"/>
          <w:szCs w:val="20"/>
        </w:rPr>
        <w:t xml:space="preserve"> async</w:t>
      </w:r>
    </w:p>
    <w:p w14:paraId="1FF6E7F4" w14:textId="77777777" w:rsidR="009C0340" w:rsidRPr="00A97A9C" w:rsidRDefault="009C0340" w:rsidP="009C0340">
      <w:pPr>
        <w:pStyle w:val="ListParagraph"/>
        <w:rPr>
          <w:rFonts w:ascii="Verdana" w:hAnsi="Verdana"/>
        </w:rPr>
      </w:pPr>
    </w:p>
    <w:p w14:paraId="5E2D33C3" w14:textId="2B1EA7B2" w:rsidR="009C0340" w:rsidRPr="00A97A9C" w:rsidRDefault="007A68D3" w:rsidP="009C0340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Use an existing file of create a new one in your code editor and begin with this line: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9C0340" w:rsidRPr="00A97A9C" w14:paraId="158756A7" w14:textId="77777777" w:rsidTr="00A71DE1">
        <w:tc>
          <w:tcPr>
            <w:tcW w:w="6025" w:type="dxa"/>
          </w:tcPr>
          <w:p w14:paraId="07279B8E" w14:textId="047C5E07" w:rsidR="009C0340" w:rsidRPr="00A97A9C" w:rsidRDefault="007A68D3" w:rsidP="00A71DE1">
            <w:pPr>
              <w:rPr>
                <w:rFonts w:ascii="Verdana" w:hAnsi="Verdana"/>
              </w:rPr>
            </w:pPr>
            <w:r w:rsidRPr="007A68D3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async from 'async';</w:t>
            </w:r>
          </w:p>
        </w:tc>
      </w:tr>
    </w:tbl>
    <w:p w14:paraId="23DAE78A" w14:textId="77777777" w:rsidR="007A68D3" w:rsidRPr="00A97A9C" w:rsidRDefault="007A68D3" w:rsidP="007A68D3">
      <w:pPr>
        <w:pStyle w:val="ListParagraph"/>
        <w:rPr>
          <w:rFonts w:ascii="Verdana" w:hAnsi="Verdana"/>
        </w:rPr>
      </w:pPr>
    </w:p>
    <w:p w14:paraId="1FF150CF" w14:textId="67E07B75" w:rsidR="007A68D3" w:rsidRPr="00A97A9C" w:rsidRDefault="00AA47D6" w:rsidP="00AA47D6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With async installed, you may now use it and invoke the </w:t>
      </w:r>
      <w:r w:rsidRPr="00AA47D6">
        <w:rPr>
          <w:rFonts w:ascii="Courier New" w:hAnsi="Courier New" w:cs="Courier New"/>
          <w:b/>
          <w:bCs/>
          <w:sz w:val="20"/>
          <w:szCs w:val="20"/>
        </w:rPr>
        <w:t>parallel()</w:t>
      </w:r>
      <w:r>
        <w:rPr>
          <w:rFonts w:ascii="Verdana" w:hAnsi="Verdana"/>
        </w:rPr>
        <w:t xml:space="preserve"> function. Pass to that function an array of other functions to execute: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7A68D3" w:rsidRPr="00A97A9C" w14:paraId="63A4093C" w14:textId="77777777" w:rsidTr="00A71DE1">
        <w:tc>
          <w:tcPr>
            <w:tcW w:w="6025" w:type="dxa"/>
          </w:tcPr>
          <w:p w14:paraId="106F2A2D" w14:textId="11D2C1BB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async.parallel</w:t>
            </w:r>
            <w:proofErr w:type="spellEnd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</w:t>
            </w:r>
          </w:p>
          <w:p w14:paraId="13B1C955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console.log('A'),</w:t>
            </w:r>
          </w:p>
          <w:p w14:paraId="26857236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console.log('B'),</w:t>
            </w:r>
          </w:p>
          <w:p w14:paraId="687B3B29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console.log('C')</w:t>
            </w:r>
          </w:p>
          <w:p w14:paraId="07B5C71B" w14:textId="5A9980EA" w:rsidR="007A68D3" w:rsidRPr="00A97A9C" w:rsidRDefault="00AA47D6" w:rsidP="00AA47D6">
            <w:pPr>
              <w:rPr>
                <w:rFonts w:ascii="Verdana" w:hAnsi="Verdana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]);</w:t>
            </w:r>
          </w:p>
        </w:tc>
      </w:tr>
    </w:tbl>
    <w:p w14:paraId="27032601" w14:textId="43214DB9" w:rsidR="007A68D3" w:rsidRDefault="007A68D3" w:rsidP="007A68D3">
      <w:pPr>
        <w:pStyle w:val="ListParagraph"/>
        <w:rPr>
          <w:rFonts w:ascii="Verdana" w:hAnsi="Verdana"/>
        </w:rPr>
      </w:pPr>
    </w:p>
    <w:p w14:paraId="6FAF96E8" w14:textId="5D01F476" w:rsidR="00AA47D6" w:rsidRDefault="00AA47D6" w:rsidP="007A68D3">
      <w:pPr>
        <w:pStyle w:val="ListParagraph"/>
        <w:rPr>
          <w:rFonts w:ascii="Verdana" w:hAnsi="Verdana"/>
        </w:rPr>
      </w:pPr>
    </w:p>
    <w:p w14:paraId="2F0C44C2" w14:textId="171587F5" w:rsidR="00AA47D6" w:rsidRDefault="00AA47D6" w:rsidP="007A68D3">
      <w:pPr>
        <w:pStyle w:val="ListParagraph"/>
        <w:rPr>
          <w:rFonts w:ascii="Verdana" w:hAnsi="Verdana"/>
        </w:rPr>
      </w:pPr>
    </w:p>
    <w:p w14:paraId="300D6D9D" w14:textId="0DFE0561" w:rsidR="00AA47D6" w:rsidRDefault="00AA47D6" w:rsidP="007A68D3">
      <w:pPr>
        <w:pStyle w:val="ListParagraph"/>
        <w:rPr>
          <w:rFonts w:ascii="Verdana" w:hAnsi="Verdana"/>
        </w:rPr>
      </w:pPr>
    </w:p>
    <w:p w14:paraId="65210A0A" w14:textId="5BB7ED3B" w:rsidR="00AA47D6" w:rsidRDefault="00AA47D6" w:rsidP="007A68D3">
      <w:pPr>
        <w:pStyle w:val="ListParagraph"/>
        <w:rPr>
          <w:rFonts w:ascii="Verdana" w:hAnsi="Verdana"/>
        </w:rPr>
      </w:pPr>
    </w:p>
    <w:p w14:paraId="3A14E480" w14:textId="2229EB25" w:rsidR="00AA47D6" w:rsidRDefault="00AA47D6" w:rsidP="007A68D3">
      <w:pPr>
        <w:pStyle w:val="ListParagraph"/>
        <w:rPr>
          <w:rFonts w:ascii="Verdana" w:hAnsi="Verdana"/>
        </w:rPr>
      </w:pPr>
    </w:p>
    <w:p w14:paraId="3D2EA735" w14:textId="7B6E3B29" w:rsidR="00AA47D6" w:rsidRDefault="00AA47D6" w:rsidP="007A68D3">
      <w:pPr>
        <w:pStyle w:val="ListParagraph"/>
        <w:rPr>
          <w:rFonts w:ascii="Verdana" w:hAnsi="Verdana"/>
        </w:rPr>
      </w:pPr>
    </w:p>
    <w:p w14:paraId="4EE0821D" w14:textId="15EC73DF" w:rsidR="00AA47D6" w:rsidRDefault="00AA47D6" w:rsidP="007A68D3">
      <w:pPr>
        <w:pStyle w:val="ListParagraph"/>
        <w:rPr>
          <w:rFonts w:ascii="Verdana" w:hAnsi="Verdana"/>
        </w:rPr>
      </w:pPr>
    </w:p>
    <w:p w14:paraId="2B25E39E" w14:textId="684F5FCF" w:rsidR="00AA47D6" w:rsidRDefault="00AA47D6" w:rsidP="007A68D3">
      <w:pPr>
        <w:pStyle w:val="ListParagraph"/>
        <w:rPr>
          <w:rFonts w:ascii="Verdana" w:hAnsi="Verdana"/>
        </w:rPr>
      </w:pPr>
    </w:p>
    <w:p w14:paraId="472D8EDB" w14:textId="77777777" w:rsidR="007A68D3" w:rsidRPr="00A97A9C" w:rsidRDefault="007A68D3" w:rsidP="007A68D3">
      <w:pPr>
        <w:pStyle w:val="ListParagraph"/>
        <w:rPr>
          <w:rFonts w:ascii="Verdana" w:hAnsi="Verdana"/>
        </w:rPr>
      </w:pPr>
    </w:p>
    <w:p w14:paraId="39CE4BE3" w14:textId="4FF9B41F" w:rsidR="007A68D3" w:rsidRPr="00A97A9C" w:rsidRDefault="00AA47D6" w:rsidP="00AA47D6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If you run the above code, all inner functions get executed and we see the normal output just like if we called each function in a different line of code. </w:t>
      </w:r>
      <w:proofErr w:type="gramStart"/>
      <w:r>
        <w:rPr>
          <w:rFonts w:ascii="Verdana" w:hAnsi="Verdana"/>
        </w:rPr>
        <w:t>So</w:t>
      </w:r>
      <w:proofErr w:type="gram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lets</w:t>
      </w:r>
      <w:proofErr w:type="spellEnd"/>
      <w:r>
        <w:rPr>
          <w:rFonts w:ascii="Verdana" w:hAnsi="Verdana"/>
        </w:rPr>
        <w:t xml:space="preserve"> add some delay to each function: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7A68D3" w:rsidRPr="00A97A9C" w14:paraId="16AA1CA8" w14:textId="77777777" w:rsidTr="00A71DE1">
        <w:tc>
          <w:tcPr>
            <w:tcW w:w="6025" w:type="dxa"/>
          </w:tcPr>
          <w:p w14:paraId="221362D3" w14:textId="58CCE881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async.parallel</w:t>
            </w:r>
            <w:proofErr w:type="spellEnd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</w:t>
            </w:r>
          </w:p>
          <w:p w14:paraId="5CC2F724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{</w:t>
            </w:r>
          </w:p>
          <w:p w14:paraId="3E900CA6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 =&gt; {</w:t>
            </w:r>
          </w:p>
          <w:p w14:paraId="37421DB6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console.log('A')</w:t>
            </w:r>
          </w:p>
          <w:p w14:paraId="7E7AAE0C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}, 2000</w:t>
            </w:r>
            <w:proofErr w:type="gram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437407E2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555F36F3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{</w:t>
            </w:r>
          </w:p>
          <w:p w14:paraId="40CBFDEA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 =&gt; {</w:t>
            </w:r>
          </w:p>
          <w:p w14:paraId="6CD8DA97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console.log('B')</w:t>
            </w:r>
          </w:p>
          <w:p w14:paraId="5646B1DD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}, 500</w:t>
            </w:r>
            <w:proofErr w:type="gram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71225169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4C9A1916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() =&gt; {</w:t>
            </w:r>
          </w:p>
          <w:p w14:paraId="4EC14938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 =&gt; {</w:t>
            </w:r>
          </w:p>
          <w:p w14:paraId="6822B638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console.log('C')</w:t>
            </w:r>
          </w:p>
          <w:p w14:paraId="16B56A1F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}, 1000</w:t>
            </w:r>
            <w:proofErr w:type="gramStart"/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48B4F0B1" w14:textId="77777777" w:rsidR="00AA47D6" w:rsidRPr="00AA47D6" w:rsidRDefault="00AA47D6" w:rsidP="00AA47D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3A42259F" w14:textId="60829070" w:rsidR="007A68D3" w:rsidRPr="00A97A9C" w:rsidRDefault="00AA47D6" w:rsidP="00AA47D6">
            <w:pPr>
              <w:rPr>
                <w:rFonts w:ascii="Verdana" w:hAnsi="Verdana"/>
              </w:rPr>
            </w:pPr>
            <w:r w:rsidRPr="00AA47D6">
              <w:rPr>
                <w:rFonts w:ascii="Courier New" w:hAnsi="Courier New" w:cs="Courier New"/>
                <w:b/>
                <w:bCs/>
                <w:sz w:val="20"/>
                <w:szCs w:val="20"/>
              </w:rPr>
              <w:t>]);</w:t>
            </w:r>
          </w:p>
        </w:tc>
      </w:tr>
    </w:tbl>
    <w:p w14:paraId="171A0EFC" w14:textId="77777777" w:rsidR="007A68D3" w:rsidRPr="00A97A9C" w:rsidRDefault="007A68D3" w:rsidP="007A68D3">
      <w:pPr>
        <w:pStyle w:val="ListParagraph"/>
        <w:rPr>
          <w:rFonts w:ascii="Verdana" w:hAnsi="Verdana"/>
        </w:rPr>
      </w:pPr>
    </w:p>
    <w:p w14:paraId="663AE8F5" w14:textId="77777777" w:rsidR="007A68D3" w:rsidRPr="00A97A9C" w:rsidRDefault="007A68D3" w:rsidP="007A68D3">
      <w:pPr>
        <w:pStyle w:val="ListParagraph"/>
        <w:rPr>
          <w:rFonts w:ascii="Verdana" w:hAnsi="Verdana"/>
        </w:rPr>
      </w:pPr>
    </w:p>
    <w:p w14:paraId="7D07E56D" w14:textId="42D80528" w:rsidR="007A68D3" w:rsidRPr="00A97A9C" w:rsidRDefault="009268BF" w:rsidP="000F41E8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One of the reasons for using this function is to know when all the inner functions complete. For that we use a single callback function. </w:t>
      </w:r>
      <w:proofErr w:type="gramStart"/>
      <w:r>
        <w:rPr>
          <w:rFonts w:ascii="Verdana" w:hAnsi="Verdana"/>
        </w:rPr>
        <w:t>So</w:t>
      </w:r>
      <w:proofErr w:type="gramEnd"/>
      <w:r>
        <w:rPr>
          <w:rFonts w:ascii="Verdana" w:hAnsi="Verdana"/>
        </w:rPr>
        <w:t xml:space="preserve"> pass a reference to that function via the parenthesis: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7A68D3" w:rsidRPr="00A97A9C" w14:paraId="2B72C440" w14:textId="77777777" w:rsidTr="00A71DE1">
        <w:tc>
          <w:tcPr>
            <w:tcW w:w="6025" w:type="dxa"/>
          </w:tcPr>
          <w:p w14:paraId="630AF787" w14:textId="2897D7E0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async.parallel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</w:t>
            </w:r>
          </w:p>
          <w:p w14:paraId="36C6E982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07F8F68C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751715EC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console.log('A')</w:t>
            </w:r>
          </w:p>
          <w:p w14:paraId="11B1005D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2000</w:t>
            </w:r>
            <w:proofErr w:type="gram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E67AC8D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7A5382F9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70D47DEB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22EF9D21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console.log('B')</w:t>
            </w:r>
          </w:p>
          <w:p w14:paraId="5D6BBF19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500</w:t>
            </w:r>
            <w:proofErr w:type="gram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98F0032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4E073709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05D728F1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2A4A62C5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console.log('C')</w:t>
            </w:r>
          </w:p>
          <w:p w14:paraId="02BBE268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1000</w:t>
            </w:r>
            <w:proofErr w:type="gramStart"/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CE96427" w14:textId="77777777" w:rsidR="009268BF" w:rsidRPr="009268BF" w:rsidRDefault="009268BF" w:rsidP="009268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32F9926A" w14:textId="20B42B1A" w:rsidR="007A68D3" w:rsidRPr="00A97A9C" w:rsidRDefault="009268BF" w:rsidP="009268BF">
            <w:pPr>
              <w:rPr>
                <w:rFonts w:ascii="Verdana" w:hAnsi="Verdana"/>
              </w:rPr>
            </w:pPr>
            <w:r w:rsidRPr="009268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]);</w:t>
            </w:r>
          </w:p>
        </w:tc>
      </w:tr>
    </w:tbl>
    <w:p w14:paraId="6CDF999F" w14:textId="77777777" w:rsidR="007A68D3" w:rsidRPr="00A97A9C" w:rsidRDefault="007A68D3" w:rsidP="007A68D3">
      <w:pPr>
        <w:pStyle w:val="ListParagraph"/>
        <w:rPr>
          <w:rFonts w:ascii="Verdana" w:hAnsi="Verdana"/>
        </w:rPr>
      </w:pPr>
    </w:p>
    <w:p w14:paraId="7FBB7464" w14:textId="77777777" w:rsidR="000F41E8" w:rsidRPr="00A97A9C" w:rsidRDefault="000F41E8" w:rsidP="000F41E8">
      <w:pPr>
        <w:pStyle w:val="ListParagraph"/>
        <w:rPr>
          <w:rFonts w:ascii="Verdana" w:hAnsi="Verdana"/>
        </w:rPr>
      </w:pPr>
    </w:p>
    <w:p w14:paraId="556D0E06" w14:textId="156EDEEC" w:rsidR="000F41E8" w:rsidRPr="00A97A9C" w:rsidRDefault="003D30C7" w:rsidP="000F41E8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We now </w:t>
      </w:r>
      <w:proofErr w:type="gramStart"/>
      <w:r>
        <w:rPr>
          <w:rFonts w:ascii="Verdana" w:hAnsi="Verdana"/>
        </w:rPr>
        <w:t>have to</w:t>
      </w:r>
      <w:proofErr w:type="gramEnd"/>
      <w:r>
        <w:rPr>
          <w:rFonts w:ascii="Verdana" w:hAnsi="Verdana"/>
        </w:rPr>
        <w:t xml:space="preserve"> define the function, but that definition goes towards the end of the code</w:t>
      </w:r>
      <w:r w:rsidR="000F41E8">
        <w:rPr>
          <w:rFonts w:ascii="Verdana" w:hAnsi="Verdana"/>
        </w:rPr>
        <w:t>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0F41E8" w:rsidRPr="00A97A9C" w14:paraId="0484ACD5" w14:textId="77777777" w:rsidTr="00A71DE1">
        <w:tc>
          <w:tcPr>
            <w:tcW w:w="6025" w:type="dxa"/>
          </w:tcPr>
          <w:p w14:paraId="456C8C34" w14:textId="75FD4E4B" w:rsid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…</w:t>
            </w:r>
          </w:p>
          <w:p w14:paraId="62C1AA81" w14:textId="24AABEF5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console.log('C')</w:t>
            </w:r>
          </w:p>
          <w:p w14:paraId="3AB709CE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1000</w:t>
            </w:r>
            <w:proofErr w:type="gramStart"/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AFFEFBE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53BFEA19" w14:textId="679CFF92" w:rsidR="000F41E8" w:rsidRPr="00A97A9C" w:rsidRDefault="003D30C7" w:rsidP="003D30C7">
            <w:pPr>
              <w:rPr>
                <w:rFonts w:ascii="Verdana" w:hAnsi="Verdana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]</w:t>
            </w: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, () =&gt; {}</w:t>
            </w: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);</w:t>
            </w:r>
          </w:p>
        </w:tc>
      </w:tr>
    </w:tbl>
    <w:p w14:paraId="70E7227F" w14:textId="77777777" w:rsidR="000F41E8" w:rsidRPr="00A97A9C" w:rsidRDefault="000F41E8" w:rsidP="000F41E8">
      <w:pPr>
        <w:pStyle w:val="ListParagraph"/>
        <w:rPr>
          <w:rFonts w:ascii="Verdana" w:hAnsi="Verdana"/>
        </w:rPr>
      </w:pPr>
    </w:p>
    <w:p w14:paraId="55676015" w14:textId="77777777" w:rsidR="000F41E8" w:rsidRPr="00A97A9C" w:rsidRDefault="000F41E8" w:rsidP="000F41E8">
      <w:pPr>
        <w:pStyle w:val="ListParagraph"/>
        <w:rPr>
          <w:rFonts w:ascii="Verdana" w:hAnsi="Verdana"/>
        </w:rPr>
      </w:pPr>
    </w:p>
    <w:p w14:paraId="79DDEE60" w14:textId="5CDAAF8E" w:rsidR="000F41E8" w:rsidRPr="00A97A9C" w:rsidRDefault="003D30C7" w:rsidP="000F41E8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Now just code your callback according to your needs. For most developers, </w:t>
      </w:r>
      <w:proofErr w:type="gramStart"/>
      <w:r>
        <w:rPr>
          <w:rFonts w:ascii="Verdana" w:hAnsi="Verdana"/>
        </w:rPr>
        <w:t>the</w:t>
      </w:r>
      <w:proofErr w:type="gramEnd"/>
      <w:r>
        <w:rPr>
          <w:rFonts w:ascii="Verdana" w:hAnsi="Verdana"/>
        </w:rPr>
        <w:t xml:space="preserve"> might be an email to someone of to a logging service like log4j or Winston: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0F41E8" w:rsidRPr="00A97A9C" w14:paraId="1E48EA69" w14:textId="77777777" w:rsidTr="00A71DE1">
        <w:tc>
          <w:tcPr>
            <w:tcW w:w="6025" w:type="dxa"/>
          </w:tcPr>
          <w:p w14:paraId="64282E78" w14:textId="087C844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…</w:t>
            </w:r>
          </w:p>
          <w:p w14:paraId="748B9D90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console.log('C')</w:t>
            </w:r>
          </w:p>
          <w:p w14:paraId="2B2893B3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1000</w:t>
            </w:r>
            <w:proofErr w:type="gramStart"/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EB71391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60767DD6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], (</w:t>
            </w: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err, results</w:t>
            </w: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)=&gt;{</w:t>
            </w:r>
          </w:p>
          <w:p w14:paraId="3CC6649E" w14:textId="77777777" w:rsidR="003D30C7" w:rsidRPr="003D30C7" w:rsidRDefault="003D30C7" w:rsidP="003D30C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console.log(results</w:t>
            </w:r>
            <w:proofErr w:type="gramStart"/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520ED687" w14:textId="220ECE21" w:rsidR="000F41E8" w:rsidRPr="00A97A9C" w:rsidRDefault="003D30C7" w:rsidP="003D30C7">
            <w:pPr>
              <w:rPr>
                <w:rFonts w:ascii="Verdana" w:hAnsi="Verdana"/>
              </w:rPr>
            </w:pPr>
            <w:r w:rsidRPr="003D30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6E55912A" w14:textId="6360E4B3" w:rsidR="000F41E8" w:rsidRPr="00496C04" w:rsidRDefault="003D30C7" w:rsidP="00987E65">
      <w:pPr>
        <w:pStyle w:val="ListParagraph"/>
        <w:ind w:left="720" w:firstLine="6"/>
        <w:rPr>
          <w:rFonts w:ascii="Verdana" w:hAnsi="Verdana"/>
          <w:sz w:val="20"/>
          <w:szCs w:val="20"/>
        </w:rPr>
      </w:pPr>
      <w:r w:rsidRPr="00496C04">
        <w:rPr>
          <w:rFonts w:ascii="Verdana" w:hAnsi="Verdana"/>
          <w:sz w:val="20"/>
          <w:szCs w:val="20"/>
        </w:rPr>
        <w:t xml:space="preserve">This is where you need to refer to the documentation. It states that the first parameter must be an error handler and the second will be </w:t>
      </w:r>
      <w:r w:rsidR="00496C04">
        <w:rPr>
          <w:rFonts w:ascii="Verdana" w:hAnsi="Verdana"/>
          <w:sz w:val="20"/>
          <w:szCs w:val="20"/>
        </w:rPr>
        <w:t xml:space="preserve">a handler for </w:t>
      </w:r>
      <w:r w:rsidRPr="00496C04">
        <w:rPr>
          <w:rFonts w:ascii="Verdana" w:hAnsi="Verdana"/>
          <w:sz w:val="20"/>
          <w:szCs w:val="20"/>
        </w:rPr>
        <w:t xml:space="preserve">whatever each function </w:t>
      </w:r>
      <w:r w:rsidR="00987E65" w:rsidRPr="00496C04">
        <w:rPr>
          <w:rFonts w:ascii="Verdana" w:hAnsi="Verdana"/>
          <w:sz w:val="20"/>
          <w:szCs w:val="20"/>
        </w:rPr>
        <w:t>emits once they are done with their respective operations.</w:t>
      </w:r>
    </w:p>
    <w:p w14:paraId="03AFCF5B" w14:textId="77777777" w:rsidR="000F41E8" w:rsidRPr="00A97A9C" w:rsidRDefault="000F41E8" w:rsidP="000F41E8">
      <w:pPr>
        <w:pStyle w:val="ListParagraph"/>
        <w:rPr>
          <w:rFonts w:ascii="Verdana" w:hAnsi="Verdana"/>
        </w:rPr>
      </w:pPr>
    </w:p>
    <w:p w14:paraId="0AB29620" w14:textId="75938DA0" w:rsidR="000F41E8" w:rsidRPr="00A97A9C" w:rsidRDefault="00496C04" w:rsidP="000F41E8">
      <w:pPr>
        <w:pStyle w:val="ListParagraph"/>
        <w:numPr>
          <w:ilvl w:val="0"/>
          <w:numId w:val="17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Once we have our callback function configured, go back to each </w:t>
      </w:r>
      <w:proofErr w:type="gramStart"/>
      <w:r>
        <w:rPr>
          <w:rFonts w:ascii="Verdana" w:hAnsi="Verdana"/>
        </w:rPr>
        <w:t>function</w:t>
      </w:r>
      <w:proofErr w:type="gramEnd"/>
      <w:r>
        <w:rPr>
          <w:rFonts w:ascii="Verdana" w:hAnsi="Verdana"/>
        </w:rPr>
        <w:t xml:space="preserve"> and call the callback and pass to it whatever details are necessary in your situation: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0F41E8" w:rsidRPr="00A97A9C" w14:paraId="33F92C13" w14:textId="77777777" w:rsidTr="00A71DE1">
        <w:tc>
          <w:tcPr>
            <w:tcW w:w="6025" w:type="dxa"/>
          </w:tcPr>
          <w:p w14:paraId="053F276A" w14:textId="4322C2E5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async.parallel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([</w:t>
            </w:r>
          </w:p>
          <w:p w14:paraId="62D7D01E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0C57FB19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2648ACA6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console.log('A'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D14297B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(null, "A Completed"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198830F9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2000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8CB7968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50FD400E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1E8F388C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77791611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console.log('B'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B5087C1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(null, "B Completed"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5B74E16F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500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DF955F0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},</w:t>
            </w:r>
          </w:p>
          <w:p w14:paraId="5162A045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(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 =&gt; {</w:t>
            </w:r>
          </w:p>
          <w:p w14:paraId="4FAB46DD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78CA7748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console.log('C'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A4EEDAF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</w:t>
            </w:r>
            <w:proofErr w:type="spell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cb</w:t>
            </w:r>
            <w:proofErr w:type="spellEnd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(null, "C Completed"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1101150A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 1000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190D887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  <w:p w14:paraId="5CCFA036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], (err, results)=&gt;{</w:t>
            </w:r>
          </w:p>
          <w:p w14:paraId="24422A7C" w14:textId="77777777" w:rsidR="00496C04" w:rsidRPr="00496C04" w:rsidRDefault="00496C04" w:rsidP="00496C04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console.log(results</w:t>
            </w:r>
            <w:proofErr w:type="gramStart"/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03608B8" w14:textId="19649BFC" w:rsidR="000F41E8" w:rsidRPr="00A97A9C" w:rsidRDefault="00496C04" w:rsidP="00496C04">
            <w:pPr>
              <w:rPr>
                <w:rFonts w:ascii="Verdana" w:hAnsi="Verdana"/>
              </w:rPr>
            </w:pPr>
            <w:r w:rsidRPr="00496C0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791C9557" w14:textId="77777777" w:rsidR="000F41E8" w:rsidRPr="00A97A9C" w:rsidRDefault="000F41E8" w:rsidP="000F41E8">
      <w:pPr>
        <w:pStyle w:val="ListParagraph"/>
        <w:rPr>
          <w:rFonts w:ascii="Verdana" w:hAnsi="Verdana"/>
        </w:rPr>
      </w:pPr>
    </w:p>
    <w:p w14:paraId="6CA4662F" w14:textId="31C40688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83B6EDD" w14:textId="2B4415EC" w:rsidR="00496C04" w:rsidRDefault="00496C04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E09BFC5" w14:textId="77777777" w:rsidR="00496C04" w:rsidRDefault="00496C04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96A54F5" w14:textId="5547CB3E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E4CDD4B" w14:textId="25D262EF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32A38C1" w14:textId="69DFE89E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DEBECD5" w14:textId="37EBD109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CBF23ED" w14:textId="1EFA1AA5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BDCFBA9" w14:textId="77777777" w:rsidR="009C0340" w:rsidRDefault="009C0340" w:rsidP="009C0340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FCAB98B" w14:textId="0CF9CFCE" w:rsidR="000F6AA8" w:rsidRPr="00943C15" w:rsidRDefault="000F6AA8" w:rsidP="000F6AA8">
      <w:pPr>
        <w:pStyle w:val="Heading1"/>
        <w:rPr>
          <w:color w:val="DA3467"/>
        </w:rPr>
      </w:pPr>
      <w:r w:rsidRPr="00943C15">
        <w:rPr>
          <w:color w:val="DA3467"/>
        </w:rPr>
        <w:lastRenderedPageBreak/>
        <w:t xml:space="preserve">Part </w:t>
      </w:r>
      <w:r w:rsidR="009C0340">
        <w:rPr>
          <w:color w:val="DA3467"/>
        </w:rPr>
        <w:t>8</w:t>
      </w:r>
      <w:r w:rsidRPr="00943C15">
        <w:rPr>
          <w:color w:val="DA3467"/>
        </w:rPr>
        <w:t xml:space="preserve"> – </w:t>
      </w:r>
      <w:r>
        <w:rPr>
          <w:color w:val="DA3467"/>
        </w:rPr>
        <w:t xml:space="preserve">Observables in </w:t>
      </w:r>
      <w:proofErr w:type="spellStart"/>
      <w:r>
        <w:rPr>
          <w:color w:val="DA3467"/>
        </w:rPr>
        <w:t>Angualar</w:t>
      </w:r>
      <w:proofErr w:type="spellEnd"/>
    </w:p>
    <w:p w14:paraId="2F3CFC4A" w14:textId="77777777" w:rsidR="000F6AA8" w:rsidRPr="00AD4109" w:rsidRDefault="000F6AA8" w:rsidP="000F6AA8">
      <w:pPr>
        <w:rPr>
          <w:rFonts w:ascii="Verdana" w:hAnsi="Verdana"/>
        </w:rPr>
      </w:pPr>
    </w:p>
    <w:p w14:paraId="51A760D9" w14:textId="77777777" w:rsidR="000F6AA8" w:rsidRPr="00AD50AF" w:rsidRDefault="000F6AA8" w:rsidP="000F6AA8">
      <w:pPr>
        <w:spacing w:after="160" w:line="259" w:lineRule="auto"/>
        <w:ind w:left="720"/>
        <w:rPr>
          <w:rFonts w:ascii="Verdana" w:hAnsi="Verdana"/>
        </w:rPr>
      </w:pPr>
      <w:r w:rsidRPr="00AD50AF">
        <w:rPr>
          <w:rFonts w:ascii="Verdana" w:hAnsi="Verdana"/>
        </w:rPr>
        <w:t xml:space="preserve">Angular is a development platform that uses components to build scalable front end web applications. It is part of a family of platforms like ReactJS and </w:t>
      </w:r>
      <w:proofErr w:type="spellStart"/>
      <w:r w:rsidRPr="00AD50AF">
        <w:rPr>
          <w:rFonts w:ascii="Verdana" w:hAnsi="Verdana"/>
        </w:rPr>
        <w:t>VueJS</w:t>
      </w:r>
      <w:proofErr w:type="spellEnd"/>
      <w:r w:rsidRPr="00AD50AF">
        <w:rPr>
          <w:rFonts w:ascii="Verdana" w:hAnsi="Verdana"/>
        </w:rPr>
        <w:t xml:space="preserve">. It is popular since it </w:t>
      </w:r>
      <w:proofErr w:type="spellStart"/>
      <w:r w:rsidRPr="00AD50AF">
        <w:rPr>
          <w:rFonts w:ascii="Verdana" w:hAnsi="Verdana"/>
        </w:rPr>
        <w:t>featuers</w:t>
      </w:r>
      <w:proofErr w:type="spellEnd"/>
      <w:r w:rsidRPr="00AD50AF">
        <w:rPr>
          <w:rFonts w:ascii="Verdana" w:hAnsi="Verdana"/>
        </w:rPr>
        <w:t xml:space="preserve"> lots of libraries and developer tools.</w:t>
      </w:r>
    </w:p>
    <w:p w14:paraId="1D3B46FE" w14:textId="77777777" w:rsidR="000F6AA8" w:rsidRDefault="000F6AA8" w:rsidP="000F6AA8">
      <w:pPr>
        <w:spacing w:after="160" w:line="259" w:lineRule="auto"/>
        <w:ind w:left="720"/>
        <w:rPr>
          <w:rFonts w:ascii="Verdana" w:hAnsi="Verdana"/>
        </w:rPr>
      </w:pPr>
      <w:r w:rsidRPr="00AD50AF">
        <w:rPr>
          <w:rFonts w:ascii="Verdana" w:hAnsi="Verdana"/>
        </w:rPr>
        <w:t>Angular apps can perform routing, handle form data, support client-server communication and lots more.</w:t>
      </w:r>
      <w:r>
        <w:rPr>
          <w:rFonts w:ascii="Verdana" w:hAnsi="Verdana"/>
        </w:rPr>
        <w:t xml:space="preserve"> Angular is also famous for its scalability, its ability to incorporate the latest </w:t>
      </w:r>
      <w:proofErr w:type="spellStart"/>
      <w:r>
        <w:rPr>
          <w:rFonts w:ascii="Verdana" w:hAnsi="Verdana"/>
        </w:rPr>
        <w:t>developents</w:t>
      </w:r>
      <w:proofErr w:type="spellEnd"/>
      <w:r>
        <w:rPr>
          <w:rFonts w:ascii="Verdana" w:hAnsi="Verdana"/>
        </w:rPr>
        <w:t xml:space="preserve"> in JavaScript and of course its ecosystem. Angular uses TypeScript, a superscript of JavaScript.</w:t>
      </w:r>
    </w:p>
    <w:p w14:paraId="061F2FCE" w14:textId="77777777" w:rsidR="000F6AA8" w:rsidRDefault="000F6AA8" w:rsidP="000F6AA8">
      <w:pPr>
        <w:spacing w:after="160" w:line="259" w:lineRule="auto"/>
        <w:ind w:left="720"/>
        <w:rPr>
          <w:rFonts w:ascii="Verdana" w:hAnsi="Verdana"/>
        </w:rPr>
      </w:pPr>
      <w:r w:rsidRPr="00A97A9C">
        <w:rPr>
          <w:rFonts w:ascii="Verdana" w:hAnsi="Verdana"/>
        </w:rPr>
        <w:t xml:space="preserve">We will now </w:t>
      </w:r>
      <w:r>
        <w:rPr>
          <w:rFonts w:ascii="Verdana" w:hAnsi="Verdana"/>
        </w:rPr>
        <w:t>create</w:t>
      </w:r>
      <w:r w:rsidRPr="00A97A9C">
        <w:rPr>
          <w:rFonts w:ascii="Verdana" w:hAnsi="Verdana"/>
        </w:rPr>
        <w:t xml:space="preserve"> an Angular application, make an API call to the free </w:t>
      </w:r>
      <w:proofErr w:type="spellStart"/>
      <w:r w:rsidRPr="00A97A9C">
        <w:rPr>
          <w:rFonts w:ascii="Verdana" w:hAnsi="Verdana"/>
        </w:rPr>
        <w:t>JsonPlaceholder</w:t>
      </w:r>
      <w:proofErr w:type="spellEnd"/>
      <w:r w:rsidRPr="00A97A9C">
        <w:rPr>
          <w:rFonts w:ascii="Verdana" w:hAnsi="Verdana"/>
        </w:rPr>
        <w:t xml:space="preserve"> testing portal and then display the data in a browser window.</w:t>
      </w:r>
    </w:p>
    <w:p w14:paraId="7579A7C8" w14:textId="34E1D079" w:rsidR="000F6AA8" w:rsidRPr="00A97A9C" w:rsidRDefault="00402772" w:rsidP="00402772">
      <w:pPr>
        <w:pStyle w:val="ListParagraph"/>
        <w:ind w:left="720" w:firstLine="6"/>
        <w:rPr>
          <w:rFonts w:ascii="Verdana" w:hAnsi="Verdana"/>
        </w:rPr>
      </w:pPr>
      <w:r w:rsidRPr="00402772">
        <w:rPr>
          <w:rFonts w:ascii="Verdana" w:hAnsi="Verdana"/>
        </w:rPr>
        <w:t xml:space="preserve">For this part you will need to have Angular installed, it can be installed with this command: </w:t>
      </w:r>
      <w:r w:rsidRPr="00402772">
        <w:rPr>
          <w:rFonts w:ascii="Verdana" w:hAnsi="Verdana"/>
        </w:rPr>
        <w:br/>
      </w:r>
      <w:proofErr w:type="spellStart"/>
      <w:r w:rsidRPr="00402772">
        <w:rPr>
          <w:rFonts w:ascii="Courier New" w:hAnsi="Courier New" w:cs="Courier New"/>
          <w:b/>
          <w:bCs/>
          <w:sz w:val="20"/>
          <w:szCs w:val="20"/>
        </w:rPr>
        <w:t>npm</w:t>
      </w:r>
      <w:proofErr w:type="spellEnd"/>
      <w:r w:rsidRPr="00402772">
        <w:rPr>
          <w:rFonts w:ascii="Courier New" w:hAnsi="Courier New" w:cs="Courier New"/>
          <w:b/>
          <w:bCs/>
          <w:sz w:val="20"/>
          <w:szCs w:val="20"/>
        </w:rPr>
        <w:t xml:space="preserve"> install -g @angular/cli</w:t>
      </w:r>
      <w:r w:rsidR="000F6AA8">
        <w:br/>
      </w:r>
    </w:p>
    <w:p w14:paraId="57269B77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Find a suitable folder on your system (I’ll be using my </w:t>
      </w:r>
      <w:r w:rsidRPr="00A97A9C">
        <w:rPr>
          <w:rFonts w:ascii="Verdana" w:hAnsi="Verdana"/>
          <w:u w:val="single"/>
        </w:rPr>
        <w:t>demos</w:t>
      </w:r>
      <w:r w:rsidRPr="00A97A9C">
        <w:rPr>
          <w:rFonts w:ascii="Verdana" w:hAnsi="Verdana"/>
        </w:rPr>
        <w:t xml:space="preserve"> folder) and run the command to create an Angular application:</w:t>
      </w:r>
    </w:p>
    <w:tbl>
      <w:tblPr>
        <w:tblStyle w:val="TableGrid"/>
        <w:tblW w:w="0" w:type="auto"/>
        <w:tblInd w:w="797" w:type="dxa"/>
        <w:tblLook w:val="04A0" w:firstRow="1" w:lastRow="0" w:firstColumn="1" w:lastColumn="0" w:noHBand="0" w:noVBand="1"/>
      </w:tblPr>
      <w:tblGrid>
        <w:gridCol w:w="5935"/>
      </w:tblGrid>
      <w:tr w:rsidR="000F6AA8" w:rsidRPr="00A97A9C" w14:paraId="187D2CBA" w14:textId="77777777" w:rsidTr="00B45C77">
        <w:tc>
          <w:tcPr>
            <w:tcW w:w="5935" w:type="dxa"/>
          </w:tcPr>
          <w:p w14:paraId="7F270F26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ng new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apidemo</w:t>
            </w:r>
            <w:proofErr w:type="spellEnd"/>
          </w:p>
        </w:tc>
      </w:tr>
    </w:tbl>
    <w:p w14:paraId="1529A23B" w14:textId="77777777" w:rsidR="000F6AA8" w:rsidRPr="000D39C7" w:rsidRDefault="000F6AA8" w:rsidP="000F6AA8">
      <w:pPr>
        <w:pStyle w:val="ListParagraph"/>
        <w:ind w:firstLine="720"/>
        <w:rPr>
          <w:rFonts w:ascii="Verdana" w:hAnsi="Verdana"/>
          <w:sz w:val="20"/>
          <w:szCs w:val="20"/>
        </w:rPr>
      </w:pPr>
      <w:r w:rsidRPr="000D39C7">
        <w:rPr>
          <w:rFonts w:ascii="Verdana" w:hAnsi="Verdana"/>
          <w:sz w:val="20"/>
          <w:szCs w:val="20"/>
        </w:rPr>
        <w:t>You may choose N for routing and choose the default CSS option when offered</w:t>
      </w:r>
    </w:p>
    <w:p w14:paraId="79416FEC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5E6F9D4E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Now CD into the </w:t>
      </w:r>
      <w:proofErr w:type="spellStart"/>
      <w:r w:rsidRPr="00A97A9C">
        <w:rPr>
          <w:rFonts w:ascii="Verdana" w:hAnsi="Verdana"/>
        </w:rPr>
        <w:t>apidemo</w:t>
      </w:r>
      <w:proofErr w:type="spellEnd"/>
      <w:r w:rsidRPr="00A97A9C">
        <w:rPr>
          <w:rFonts w:ascii="Verdana" w:hAnsi="Verdana"/>
        </w:rPr>
        <w:t xml:space="preserve"> folder and run the command: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482A29D4" w14:textId="77777777" w:rsidTr="00B45C77">
        <w:tc>
          <w:tcPr>
            <w:tcW w:w="6025" w:type="dxa"/>
          </w:tcPr>
          <w:p w14:paraId="7AF29AD0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 build</w:t>
            </w:r>
          </w:p>
        </w:tc>
      </w:tr>
    </w:tbl>
    <w:p w14:paraId="1493850E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7A643828" w14:textId="36535241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>Open the application</w:t>
      </w:r>
      <w:r w:rsidR="007B3FD4">
        <w:rPr>
          <w:rFonts w:ascii="Verdana" w:hAnsi="Verdana"/>
        </w:rPr>
        <w:t xml:space="preserve"> via </w:t>
      </w:r>
      <w:proofErr w:type="gramStart"/>
      <w:r w:rsidR="007B3FD4">
        <w:rPr>
          <w:rFonts w:ascii="Verdana" w:hAnsi="Verdana"/>
        </w:rPr>
        <w:t>it’s</w:t>
      </w:r>
      <w:proofErr w:type="gramEnd"/>
      <w:r w:rsidR="007B3FD4">
        <w:rPr>
          <w:rFonts w:ascii="Verdana" w:hAnsi="Verdana"/>
        </w:rPr>
        <w:t xml:space="preserve"> folder</w:t>
      </w:r>
      <w:r w:rsidRPr="00A97A9C">
        <w:rPr>
          <w:rFonts w:ascii="Verdana" w:hAnsi="Verdana"/>
        </w:rPr>
        <w:t xml:space="preserve"> in VS Code or any suitable editor. Open the </w:t>
      </w:r>
      <w:r w:rsidRPr="007B3FD4">
        <w:rPr>
          <w:rFonts w:ascii="Verdana" w:hAnsi="Verdana"/>
          <w:u w:val="single"/>
        </w:rPr>
        <w:t>app.component.html</w:t>
      </w:r>
      <w:r w:rsidRPr="00A97A9C">
        <w:rPr>
          <w:rFonts w:ascii="Verdana" w:hAnsi="Verdana"/>
        </w:rPr>
        <w:t xml:space="preserve"> file </w:t>
      </w:r>
      <w:r w:rsidR="007B3FD4">
        <w:rPr>
          <w:rFonts w:ascii="Verdana" w:hAnsi="Verdana"/>
        </w:rPr>
        <w:t xml:space="preserve">(in </w:t>
      </w:r>
      <w:proofErr w:type="spellStart"/>
      <w:r w:rsidR="007B3FD4" w:rsidRPr="007B3FD4">
        <w:rPr>
          <w:rFonts w:ascii="Verdana" w:hAnsi="Verdana"/>
          <w:u w:val="single"/>
        </w:rPr>
        <w:t>src</w:t>
      </w:r>
      <w:proofErr w:type="spellEnd"/>
      <w:r w:rsidR="007B3FD4">
        <w:rPr>
          <w:rFonts w:ascii="Verdana" w:hAnsi="Verdana"/>
        </w:rPr>
        <w:t xml:space="preserve"> then </w:t>
      </w:r>
      <w:r w:rsidR="007B3FD4" w:rsidRPr="007B3FD4">
        <w:rPr>
          <w:rFonts w:ascii="Verdana" w:hAnsi="Verdana"/>
          <w:u w:val="single"/>
        </w:rPr>
        <w:t>app</w:t>
      </w:r>
      <w:r w:rsidR="007B3FD4">
        <w:rPr>
          <w:rFonts w:ascii="Verdana" w:hAnsi="Verdana"/>
        </w:rPr>
        <w:t xml:space="preserve">) </w:t>
      </w:r>
      <w:r w:rsidRPr="00A97A9C">
        <w:rPr>
          <w:rFonts w:ascii="Verdana" w:hAnsi="Verdana"/>
        </w:rPr>
        <w:t>and remove everything but replace it with a pair of &lt;div&gt; tags, you could put some text in there just to that we see something on the web page:</w:t>
      </w:r>
      <w:r w:rsidRPr="00A97A9C">
        <w:rPr>
          <w:rFonts w:ascii="Verdana" w:hAnsi="Verdana"/>
        </w:rPr>
        <w:br/>
      </w:r>
      <w:r w:rsidRPr="00A97A9C">
        <w:rPr>
          <w:rFonts w:ascii="Verdana" w:hAnsi="Verdana"/>
          <w:noProof/>
        </w:rPr>
        <w:lastRenderedPageBreak/>
        <w:drawing>
          <wp:inline distT="0" distB="0" distL="0" distR="0" wp14:anchorId="7D9F0B82" wp14:editId="59896779">
            <wp:extent cx="3759285" cy="2961861"/>
            <wp:effectExtent l="0" t="0" r="0" b="0"/>
            <wp:docPr id="25" name="Picture 2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926" cy="296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A9C">
        <w:rPr>
          <w:rFonts w:ascii="Verdana" w:hAnsi="Verdana"/>
        </w:rPr>
        <w:br/>
      </w:r>
      <w:r w:rsidRPr="00A97A9C">
        <w:rPr>
          <w:rFonts w:ascii="Verdana" w:hAnsi="Verdana"/>
        </w:rPr>
        <w:br/>
      </w:r>
    </w:p>
    <w:p w14:paraId="71CB6112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Most of the work will be in the </w:t>
      </w:r>
      <w:proofErr w:type="spellStart"/>
      <w:r w:rsidRPr="00FD3253">
        <w:rPr>
          <w:rFonts w:ascii="Verdana" w:hAnsi="Verdana"/>
          <w:u w:val="single"/>
        </w:rPr>
        <w:t>app.component.ts</w:t>
      </w:r>
      <w:proofErr w:type="spellEnd"/>
      <w:r w:rsidRPr="00A97A9C">
        <w:rPr>
          <w:rFonts w:ascii="Verdana" w:hAnsi="Verdana"/>
        </w:rPr>
        <w:t xml:space="preserve"> file, so open that in your editor and begin to code for the </w:t>
      </w:r>
      <w:proofErr w:type="spellStart"/>
      <w:r w:rsidRPr="00A97A9C">
        <w:rPr>
          <w:rFonts w:ascii="Verdana" w:hAnsi="Verdana"/>
        </w:rPr>
        <w:t>api</w:t>
      </w:r>
      <w:proofErr w:type="spellEnd"/>
      <w:r w:rsidRPr="00A97A9C">
        <w:rPr>
          <w:rFonts w:ascii="Verdana" w:hAnsi="Verdana"/>
        </w:rPr>
        <w:t xml:space="preserve"> call. We will use a method that comes with all Angular components, </w:t>
      </w:r>
      <w:proofErr w:type="spellStart"/>
      <w:r w:rsidRPr="003E51FF">
        <w:rPr>
          <w:rFonts w:ascii="Courier New" w:hAnsi="Courier New" w:cs="Courier New"/>
          <w:b/>
          <w:bCs/>
          <w:sz w:val="20"/>
          <w:szCs w:val="20"/>
        </w:rPr>
        <w:t>ngOnInit</w:t>
      </w:r>
      <w:proofErr w:type="spellEnd"/>
      <w:r w:rsidRPr="003E51FF">
        <w:rPr>
          <w:rFonts w:ascii="Courier New" w:hAnsi="Courier New" w:cs="Courier New"/>
          <w:b/>
          <w:bCs/>
          <w:sz w:val="20"/>
          <w:szCs w:val="20"/>
        </w:rPr>
        <w:t>()</w:t>
      </w:r>
    </w:p>
    <w:tbl>
      <w:tblPr>
        <w:tblStyle w:val="TableGrid"/>
        <w:tblW w:w="0" w:type="auto"/>
        <w:tblInd w:w="752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66FB8E0A" w14:textId="77777777" w:rsidTr="00B45C77">
        <w:tc>
          <w:tcPr>
            <w:tcW w:w="6025" w:type="dxa"/>
          </w:tcPr>
          <w:p w14:paraId="2257EA33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export class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AppComponent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{</w:t>
            </w:r>
          </w:p>
          <w:p w14:paraId="21C06758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title = '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apidemo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6D495303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31029533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ngOnInit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(): void {</w:t>
            </w:r>
          </w:p>
          <w:p w14:paraId="4B2289C9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//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api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call goes here</w:t>
            </w:r>
          </w:p>
          <w:p w14:paraId="070CD012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}</w:t>
            </w:r>
          </w:p>
          <w:p w14:paraId="1196F32C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5B84F22B" w14:textId="77777777" w:rsidR="000F6AA8" w:rsidRPr="00A97A9C" w:rsidRDefault="000F6AA8" w:rsidP="000F6AA8">
      <w:pPr>
        <w:pStyle w:val="ListParagraph"/>
        <w:ind w:firstLine="720"/>
        <w:rPr>
          <w:rFonts w:ascii="Verdana" w:hAnsi="Verdana"/>
        </w:rPr>
      </w:pPr>
      <w:r w:rsidRPr="000D39C7">
        <w:rPr>
          <w:rFonts w:ascii="Verdana" w:hAnsi="Verdana"/>
          <w:sz w:val="20"/>
          <w:szCs w:val="20"/>
        </w:rPr>
        <w:t xml:space="preserve">Note, this method goes inside of the </w:t>
      </w:r>
      <w:proofErr w:type="spellStart"/>
      <w:r w:rsidRPr="000D39C7">
        <w:rPr>
          <w:rFonts w:ascii="Verdana" w:hAnsi="Verdana"/>
          <w:sz w:val="20"/>
          <w:szCs w:val="20"/>
        </w:rPr>
        <w:t>AppComponent</w:t>
      </w:r>
      <w:proofErr w:type="spellEnd"/>
      <w:r w:rsidRPr="000D39C7">
        <w:rPr>
          <w:rFonts w:ascii="Verdana" w:hAnsi="Verdana"/>
          <w:sz w:val="20"/>
          <w:szCs w:val="20"/>
        </w:rPr>
        <w:t xml:space="preserve"> class</w:t>
      </w:r>
      <w:r w:rsidRPr="00A97A9C">
        <w:rPr>
          <w:rFonts w:ascii="Verdana" w:hAnsi="Verdana"/>
        </w:rPr>
        <w:br/>
      </w:r>
    </w:p>
    <w:p w14:paraId="164B41FA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>We will come back to the method soon, lets now add a constructor to the class: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33B3B33E" w14:textId="77777777" w:rsidTr="00B45C77">
        <w:tc>
          <w:tcPr>
            <w:tcW w:w="6025" w:type="dxa"/>
          </w:tcPr>
          <w:p w14:paraId="602ECBF1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title = '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apidemo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7E52B842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4673C8C4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constructor() { 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};</w:t>
            </w:r>
            <w:proofErr w:type="gramEnd"/>
          </w:p>
          <w:p w14:paraId="62E9ECBB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432BA07E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ngOnInit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(): void {</w:t>
            </w:r>
          </w:p>
          <w:p w14:paraId="7BB8E473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//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api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call goes here</w:t>
            </w:r>
          </w:p>
          <w:p w14:paraId="7F211871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</w:tbl>
    <w:p w14:paraId="0FF025AC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0AE1EA4A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Since we will be receiving data, we need something to put it into, we create a new variable which </w:t>
      </w:r>
      <w:proofErr w:type="gramStart"/>
      <w:r w:rsidRPr="00A97A9C">
        <w:rPr>
          <w:rFonts w:ascii="Verdana" w:hAnsi="Verdana"/>
        </w:rPr>
        <w:t>has to</w:t>
      </w:r>
      <w:proofErr w:type="gramEnd"/>
      <w:r w:rsidRPr="00A97A9C">
        <w:rPr>
          <w:rFonts w:ascii="Verdana" w:hAnsi="Verdana"/>
        </w:rPr>
        <w:t xml:space="preserve"> be of the Observable type. </w:t>
      </w:r>
      <w:proofErr w:type="gramStart"/>
      <w:r w:rsidRPr="00A97A9C">
        <w:rPr>
          <w:rFonts w:ascii="Verdana" w:hAnsi="Verdana"/>
        </w:rPr>
        <w:t>Also</w:t>
      </w:r>
      <w:proofErr w:type="gramEnd"/>
      <w:r w:rsidRPr="00A97A9C">
        <w:rPr>
          <w:rFonts w:ascii="Verdana" w:hAnsi="Verdana"/>
        </w:rPr>
        <w:t xml:space="preserve"> we don’t know what kind of data will be returned so we indicate to the observable the generic type of &lt;any&gt;:</w:t>
      </w:r>
    </w:p>
    <w:tbl>
      <w:tblPr>
        <w:tblStyle w:val="TableGrid"/>
        <w:tblW w:w="0" w:type="auto"/>
        <w:tblInd w:w="740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10DE18E2" w14:textId="77777777" w:rsidTr="00B45C77">
        <w:tc>
          <w:tcPr>
            <w:tcW w:w="6025" w:type="dxa"/>
          </w:tcPr>
          <w:p w14:paraId="17E5D235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export class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AppComponent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{</w:t>
            </w:r>
          </w:p>
          <w:p w14:paraId="66BDED01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title = '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apidemo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F3A3095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todo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$!:</w:t>
            </w:r>
            <w:proofErr w:type="gram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Observable&lt;any&gt;;</w:t>
            </w:r>
          </w:p>
          <w:p w14:paraId="16668937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76AAC896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constructor() { };</w:t>
            </w:r>
          </w:p>
        </w:tc>
      </w:tr>
    </w:tbl>
    <w:p w14:paraId="336D4947" w14:textId="77777777" w:rsidR="000F6AA8" w:rsidRPr="00A97A9C" w:rsidRDefault="000F6AA8" w:rsidP="000F6AA8">
      <w:pPr>
        <w:pStyle w:val="ListParagraph"/>
        <w:ind w:left="720"/>
        <w:rPr>
          <w:rFonts w:ascii="Verdana" w:hAnsi="Verdana"/>
        </w:rPr>
      </w:pPr>
      <w:r w:rsidRPr="000D39C7">
        <w:rPr>
          <w:rFonts w:ascii="Verdana" w:hAnsi="Verdana"/>
          <w:sz w:val="20"/>
          <w:szCs w:val="20"/>
        </w:rPr>
        <w:lastRenderedPageBreak/>
        <w:t xml:space="preserve">Note: the ! mark is to tell VS Code that we are certain that we will receive data. At this point there will be a red squiggly line below Observable, just hover over it and VS Code will help you resolve the issue, choose the </w:t>
      </w:r>
      <w:r w:rsidRPr="00F81FBB">
        <w:rPr>
          <w:rFonts w:ascii="Verdana" w:hAnsi="Verdana"/>
          <w:i/>
          <w:iCs/>
          <w:sz w:val="20"/>
          <w:szCs w:val="20"/>
        </w:rPr>
        <w:t>quick fix</w:t>
      </w:r>
      <w:r w:rsidRPr="000D39C7">
        <w:rPr>
          <w:rFonts w:ascii="Verdana" w:hAnsi="Verdana"/>
          <w:sz w:val="20"/>
          <w:szCs w:val="20"/>
        </w:rPr>
        <w:t>.</w:t>
      </w:r>
    </w:p>
    <w:p w14:paraId="02A104F5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7647EE83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We need to add a service to our application to do the heavy lifting in getting the data. </w:t>
      </w:r>
      <w:proofErr w:type="gramStart"/>
      <w:r w:rsidRPr="00A97A9C">
        <w:rPr>
          <w:rFonts w:ascii="Verdana" w:hAnsi="Verdana"/>
        </w:rPr>
        <w:t>So</w:t>
      </w:r>
      <w:proofErr w:type="gramEnd"/>
      <w:r w:rsidRPr="00A97A9C">
        <w:rPr>
          <w:rFonts w:ascii="Verdana" w:hAnsi="Verdana"/>
        </w:rPr>
        <w:t xml:space="preserve"> open the </w:t>
      </w:r>
      <w:proofErr w:type="spellStart"/>
      <w:r w:rsidRPr="00F81FBB">
        <w:rPr>
          <w:rFonts w:ascii="Verdana" w:hAnsi="Verdana"/>
          <w:u w:val="single"/>
        </w:rPr>
        <w:t>app.module.ts</w:t>
      </w:r>
      <w:proofErr w:type="spellEnd"/>
      <w:r w:rsidRPr="00A97A9C">
        <w:rPr>
          <w:rFonts w:ascii="Verdana" w:hAnsi="Verdana"/>
        </w:rPr>
        <w:t xml:space="preserve"> file, which is like the </w:t>
      </w:r>
      <w:r w:rsidRPr="003E51FF">
        <w:rPr>
          <w:rFonts w:ascii="Courier New" w:hAnsi="Courier New" w:cs="Courier New"/>
          <w:b/>
          <w:bCs/>
          <w:sz w:val="20"/>
          <w:szCs w:val="20"/>
        </w:rPr>
        <w:t>main()</w:t>
      </w:r>
      <w:r w:rsidRPr="00A97A9C">
        <w:rPr>
          <w:rFonts w:ascii="Verdana" w:hAnsi="Verdana"/>
        </w:rPr>
        <w:t xml:space="preserve"> method of Java/C++ and configure it. Import the </w:t>
      </w:r>
      <w:proofErr w:type="spellStart"/>
      <w:r w:rsidRPr="00F81FBB">
        <w:rPr>
          <w:rFonts w:ascii="Verdana" w:hAnsi="Verdana"/>
          <w:i/>
          <w:iCs/>
        </w:rPr>
        <w:t>HttpClientModule</w:t>
      </w:r>
      <w:proofErr w:type="spellEnd"/>
      <w:r w:rsidRPr="00A97A9C">
        <w:rPr>
          <w:rFonts w:ascii="Verdana" w:hAnsi="Verdana"/>
        </w:rPr>
        <w:t xml:space="preserve"> from the package shown: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9739"/>
      </w:tblGrid>
      <w:tr w:rsidR="000F6AA8" w:rsidRPr="00A97A9C" w14:paraId="06206F3A" w14:textId="77777777" w:rsidTr="00B45C77">
        <w:tc>
          <w:tcPr>
            <w:tcW w:w="9739" w:type="dxa"/>
          </w:tcPr>
          <w:p w14:paraId="40960AAF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import {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NgModule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'@angular/core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5724A620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import {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BrowserModule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'@angular/platform-browser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34060F90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import {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HttpClientModule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} from "@angular/common/http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";</w:t>
            </w:r>
            <w:proofErr w:type="gramEnd"/>
          </w:p>
          <w:p w14:paraId="678FDD67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import {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AppComponent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 from './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app.component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52DAD4F" w14:textId="77777777" w:rsidR="000F6AA8" w:rsidRPr="00A97A9C" w:rsidRDefault="000F6AA8" w:rsidP="00B45C77">
            <w:pPr>
              <w:rPr>
                <w:rFonts w:ascii="Verdana" w:hAnsi="Verdana"/>
              </w:rPr>
            </w:pPr>
          </w:p>
          <w:p w14:paraId="145E70F7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A97A9C">
              <w:rPr>
                <w:rFonts w:ascii="Verdana" w:hAnsi="Verdana"/>
              </w:rPr>
              <w:t>@NgModule({</w:t>
            </w:r>
          </w:p>
        </w:tc>
      </w:tr>
    </w:tbl>
    <w:p w14:paraId="2557C017" w14:textId="77777777" w:rsidR="000F6AA8" w:rsidRPr="000D39C7" w:rsidRDefault="000F6AA8" w:rsidP="000F6AA8">
      <w:pPr>
        <w:pStyle w:val="ListParagraph"/>
        <w:ind w:firstLine="720"/>
        <w:rPr>
          <w:rFonts w:ascii="Verdana" w:hAnsi="Verdana"/>
          <w:sz w:val="20"/>
          <w:szCs w:val="20"/>
        </w:rPr>
      </w:pPr>
      <w:r w:rsidRPr="000D39C7">
        <w:rPr>
          <w:rFonts w:ascii="Verdana" w:hAnsi="Verdana"/>
          <w:sz w:val="20"/>
          <w:szCs w:val="20"/>
        </w:rPr>
        <w:t>You may choose N for routing and choose the default CSS option when offered</w:t>
      </w:r>
    </w:p>
    <w:p w14:paraId="32EA6410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650D7CF2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>Now implement that module inside of the imports array of the same file:</w:t>
      </w:r>
    </w:p>
    <w:tbl>
      <w:tblPr>
        <w:tblStyle w:val="TableGrid"/>
        <w:tblW w:w="0" w:type="auto"/>
        <w:tblInd w:w="741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2E51B4C1" w14:textId="77777777" w:rsidTr="00B45C77">
        <w:tc>
          <w:tcPr>
            <w:tcW w:w="6025" w:type="dxa"/>
          </w:tcPr>
          <w:p w14:paraId="517F4686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],</w:t>
            </w:r>
          </w:p>
          <w:p w14:paraId="1AC17120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imports: [</w:t>
            </w:r>
          </w:p>
          <w:p w14:paraId="0A1DA86D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BrowserModule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,</w:t>
            </w:r>
          </w:p>
          <w:p w14:paraId="2ED3223C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HttpClientModule</w:t>
            </w:r>
            <w:proofErr w:type="spellEnd"/>
          </w:p>
          <w:p w14:paraId="74D519F5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]</w:t>
            </w:r>
          </w:p>
        </w:tc>
      </w:tr>
    </w:tbl>
    <w:p w14:paraId="0F90278F" w14:textId="77777777" w:rsidR="000F6AA8" w:rsidRPr="000D39C7" w:rsidRDefault="000F6AA8" w:rsidP="000F6AA8">
      <w:pPr>
        <w:pStyle w:val="ListParagraph"/>
        <w:ind w:firstLine="720"/>
        <w:rPr>
          <w:rFonts w:ascii="Verdana" w:hAnsi="Verdana"/>
          <w:sz w:val="20"/>
          <w:szCs w:val="20"/>
        </w:rPr>
      </w:pPr>
      <w:r w:rsidRPr="000D39C7">
        <w:rPr>
          <w:rFonts w:ascii="Verdana" w:hAnsi="Verdana"/>
          <w:sz w:val="20"/>
          <w:szCs w:val="20"/>
        </w:rPr>
        <w:t xml:space="preserve">You may now close this file, we </w:t>
      </w:r>
      <w:proofErr w:type="spellStart"/>
      <w:proofErr w:type="gramStart"/>
      <w:r w:rsidRPr="000D39C7">
        <w:rPr>
          <w:rFonts w:ascii="Verdana" w:hAnsi="Verdana"/>
          <w:sz w:val="20"/>
          <w:szCs w:val="20"/>
        </w:rPr>
        <w:t>wont</w:t>
      </w:r>
      <w:proofErr w:type="spellEnd"/>
      <w:proofErr w:type="gramEnd"/>
      <w:r w:rsidRPr="000D39C7">
        <w:rPr>
          <w:rFonts w:ascii="Verdana" w:hAnsi="Verdana"/>
          <w:sz w:val="20"/>
          <w:szCs w:val="20"/>
        </w:rPr>
        <w:t xml:space="preserve"> be using it again</w:t>
      </w:r>
    </w:p>
    <w:p w14:paraId="284A4B74" w14:textId="77777777" w:rsidR="000F6AA8" w:rsidRPr="000D39C7" w:rsidRDefault="000F6AA8" w:rsidP="000F6AA8">
      <w:pPr>
        <w:pStyle w:val="ListParagraph"/>
        <w:ind w:firstLine="720"/>
        <w:rPr>
          <w:rFonts w:ascii="Verdana" w:hAnsi="Verdana"/>
          <w:sz w:val="20"/>
          <w:szCs w:val="20"/>
        </w:rPr>
      </w:pPr>
    </w:p>
    <w:p w14:paraId="453D64F3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Back in the </w:t>
      </w:r>
      <w:proofErr w:type="spellStart"/>
      <w:r w:rsidRPr="008815CE">
        <w:rPr>
          <w:rFonts w:ascii="Verdana" w:hAnsi="Verdana"/>
          <w:u w:val="single"/>
        </w:rPr>
        <w:t>app.component.ts</w:t>
      </w:r>
      <w:proofErr w:type="spellEnd"/>
      <w:r w:rsidRPr="00A97A9C">
        <w:rPr>
          <w:rFonts w:ascii="Verdana" w:hAnsi="Verdana"/>
        </w:rPr>
        <w:t xml:space="preserve"> file, import the </w:t>
      </w:r>
      <w:proofErr w:type="spellStart"/>
      <w:r w:rsidRPr="008815CE">
        <w:rPr>
          <w:rFonts w:ascii="Verdana" w:hAnsi="Verdana"/>
          <w:i/>
          <w:iCs/>
        </w:rPr>
        <w:t>HttpClient</w:t>
      </w:r>
      <w:proofErr w:type="spellEnd"/>
      <w:r w:rsidRPr="00A97A9C">
        <w:rPr>
          <w:rFonts w:ascii="Verdana" w:hAnsi="Verdana"/>
        </w:rPr>
        <w:t xml:space="preserve"> module from the same path:</w:t>
      </w:r>
    </w:p>
    <w:tbl>
      <w:tblPr>
        <w:tblStyle w:val="TableGrid"/>
        <w:tblW w:w="0" w:type="auto"/>
        <w:tblInd w:w="741" w:type="dxa"/>
        <w:tblLook w:val="04A0" w:firstRow="1" w:lastRow="0" w:firstColumn="1" w:lastColumn="0" w:noHBand="0" w:noVBand="1"/>
      </w:tblPr>
      <w:tblGrid>
        <w:gridCol w:w="10234"/>
      </w:tblGrid>
      <w:tr w:rsidR="000F6AA8" w:rsidRPr="00A97A9C" w14:paraId="7D6E219A" w14:textId="77777777" w:rsidTr="00B45C77">
        <w:tc>
          <w:tcPr>
            <w:tcW w:w="10234" w:type="dxa"/>
          </w:tcPr>
          <w:p w14:paraId="5F56A6E0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Component } from '@angular/core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1A4CCF19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Observable } from '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/internal/Observable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0FB19EE4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import {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HttpClient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} from "@angular/common/http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";</w:t>
            </w:r>
            <w:proofErr w:type="gramEnd"/>
          </w:p>
          <w:p w14:paraId="2C295C22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9C04CE2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@Component({</w:t>
            </w:r>
          </w:p>
          <w:p w14:paraId="71524D58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selector: 'app-root',</w:t>
            </w:r>
          </w:p>
        </w:tc>
      </w:tr>
    </w:tbl>
    <w:p w14:paraId="050BFBDF" w14:textId="77777777" w:rsidR="000F6AA8" w:rsidRPr="00A97A9C" w:rsidRDefault="000F6AA8" w:rsidP="000F6AA8">
      <w:pPr>
        <w:rPr>
          <w:rFonts w:ascii="Verdana" w:hAnsi="Verdana"/>
        </w:rPr>
      </w:pPr>
    </w:p>
    <w:p w14:paraId="37CA5548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Inject this </w:t>
      </w:r>
      <w:proofErr w:type="spellStart"/>
      <w:r w:rsidRPr="00A97A9C">
        <w:rPr>
          <w:rFonts w:ascii="Verdana" w:hAnsi="Verdana"/>
        </w:rPr>
        <w:t>HttpClient</w:t>
      </w:r>
      <w:proofErr w:type="spellEnd"/>
      <w:r w:rsidRPr="00A97A9C">
        <w:rPr>
          <w:rFonts w:ascii="Verdana" w:hAnsi="Verdana"/>
        </w:rPr>
        <w:t xml:space="preserve"> module into the constructor of our </w:t>
      </w:r>
      <w:proofErr w:type="spellStart"/>
      <w:r w:rsidRPr="008815CE">
        <w:rPr>
          <w:rFonts w:ascii="Verdana" w:hAnsi="Verdana"/>
          <w:i/>
          <w:iCs/>
        </w:rPr>
        <w:t>AppComponent</w:t>
      </w:r>
      <w:proofErr w:type="spellEnd"/>
      <w:r w:rsidRPr="00A97A9C">
        <w:rPr>
          <w:rFonts w:ascii="Verdana" w:hAnsi="Verdana"/>
        </w:rPr>
        <w:t xml:space="preserve"> class via the </w:t>
      </w:r>
      <w:proofErr w:type="gramStart"/>
      <w:r w:rsidRPr="00A97A9C">
        <w:rPr>
          <w:rFonts w:ascii="Verdana" w:hAnsi="Verdana"/>
        </w:rPr>
        <w:t>classes</w:t>
      </w:r>
      <w:proofErr w:type="gramEnd"/>
      <w:r w:rsidRPr="00A97A9C">
        <w:rPr>
          <w:rFonts w:ascii="Verdana" w:hAnsi="Verdana"/>
        </w:rPr>
        <w:t xml:space="preserve"> constructor: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5BE93984" w14:textId="77777777" w:rsidTr="00B45C77">
        <w:tc>
          <w:tcPr>
            <w:tcW w:w="6025" w:type="dxa"/>
          </w:tcPr>
          <w:p w14:paraId="683678A1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97A9C">
              <w:rPr>
                <w:rFonts w:ascii="Verdana" w:hAnsi="Verdana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todo</w:t>
            </w:r>
            <w:proofErr w:type="spellEnd"/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$!:</w:t>
            </w:r>
            <w:proofErr w:type="gram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Observable&lt;any&gt;;</w:t>
            </w:r>
          </w:p>
          <w:p w14:paraId="0CBEB1A7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0AB1FC22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constructor(</w:t>
            </w: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private http :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HttpClient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) { 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proofErr w:type="gramEnd"/>
          </w:p>
          <w:p w14:paraId="69225B1F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660EABFF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ngOnInit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(): void {}</w:t>
            </w:r>
          </w:p>
        </w:tc>
      </w:tr>
    </w:tbl>
    <w:p w14:paraId="1D505BAA" w14:textId="77777777" w:rsidR="000F6AA8" w:rsidRPr="00A97A9C" w:rsidRDefault="000F6AA8" w:rsidP="000F6AA8">
      <w:pPr>
        <w:pStyle w:val="ListParagraph"/>
        <w:ind w:firstLine="720"/>
        <w:rPr>
          <w:rFonts w:ascii="Verdana" w:hAnsi="Verdana"/>
        </w:rPr>
      </w:pPr>
      <w:r w:rsidRPr="000D39C7">
        <w:rPr>
          <w:rFonts w:ascii="Verdana" w:hAnsi="Verdana"/>
          <w:sz w:val="20"/>
          <w:szCs w:val="20"/>
        </w:rPr>
        <w:t>Note, you must include the private modifier here</w:t>
      </w:r>
      <w:r w:rsidRPr="000D39C7">
        <w:rPr>
          <w:rFonts w:ascii="Verdana" w:hAnsi="Verdana"/>
          <w:sz w:val="20"/>
          <w:szCs w:val="20"/>
        </w:rPr>
        <w:br/>
      </w:r>
    </w:p>
    <w:p w14:paraId="2ED95303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With the service available, </w:t>
      </w:r>
      <w:proofErr w:type="spellStart"/>
      <w:r w:rsidRPr="00A97A9C">
        <w:rPr>
          <w:rFonts w:ascii="Verdana" w:hAnsi="Verdana"/>
        </w:rPr>
        <w:t>lets</w:t>
      </w:r>
      <w:proofErr w:type="spellEnd"/>
      <w:r w:rsidRPr="00A97A9C">
        <w:rPr>
          <w:rFonts w:ascii="Verdana" w:hAnsi="Verdana"/>
        </w:rPr>
        <w:t xml:space="preserve"> use it to make the </w:t>
      </w:r>
      <w:proofErr w:type="spellStart"/>
      <w:r w:rsidRPr="00A97A9C">
        <w:rPr>
          <w:rFonts w:ascii="Verdana" w:hAnsi="Verdana"/>
        </w:rPr>
        <w:t>api</w:t>
      </w:r>
      <w:proofErr w:type="spellEnd"/>
      <w:r w:rsidRPr="00A97A9C">
        <w:rPr>
          <w:rFonts w:ascii="Verdana" w:hAnsi="Verdana"/>
        </w:rPr>
        <w:t xml:space="preserve"> call and store the object being returned:</w:t>
      </w:r>
    </w:p>
    <w:tbl>
      <w:tblPr>
        <w:tblStyle w:val="TableGrid"/>
        <w:tblW w:w="0" w:type="auto"/>
        <w:tblInd w:w="764" w:type="dxa"/>
        <w:tblLook w:val="04A0" w:firstRow="1" w:lastRow="0" w:firstColumn="1" w:lastColumn="0" w:noHBand="0" w:noVBand="1"/>
      </w:tblPr>
      <w:tblGrid>
        <w:gridCol w:w="10121"/>
      </w:tblGrid>
      <w:tr w:rsidR="000F6AA8" w:rsidRPr="00A97A9C" w14:paraId="2F38DC5A" w14:textId="77777777" w:rsidTr="00B45C77">
        <w:tc>
          <w:tcPr>
            <w:tcW w:w="10121" w:type="dxa"/>
          </w:tcPr>
          <w:p w14:paraId="62527427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constructor(</w:t>
            </w: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private http :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HttpClient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) { </w:t>
            </w:r>
            <w:proofErr w:type="gram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proofErr w:type="gramEnd"/>
          </w:p>
          <w:p w14:paraId="103EE2BF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//</w:t>
            </w:r>
          </w:p>
          <w:p w14:paraId="578D8669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ngOnInit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(): void {</w:t>
            </w:r>
          </w:p>
          <w:p w14:paraId="6B6A5FDB" w14:textId="77777777" w:rsidR="000F6AA8" w:rsidRPr="008815CE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this.todo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$ =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this.http.get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</w:p>
          <w:p w14:paraId="6AEC3C1B" w14:textId="77777777" w:rsidR="000F6AA8" w:rsidRPr="008815CE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'https://jsonplaceholder.typicode.com/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todos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/1'</w:t>
            </w:r>
          </w:p>
          <w:p w14:paraId="03CAD937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);</w:t>
            </w:r>
          </w:p>
          <w:p w14:paraId="17FBBAC5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</w:tbl>
    <w:p w14:paraId="336A38CB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0D11A442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Now it’s a good time to start the application, so enter the command </w:t>
      </w:r>
      <w:r w:rsidRPr="00D94EE9">
        <w:rPr>
          <w:rFonts w:ascii="Courier New" w:hAnsi="Courier New" w:cs="Courier New"/>
          <w:b/>
          <w:bCs/>
          <w:sz w:val="20"/>
          <w:szCs w:val="20"/>
        </w:rPr>
        <w:t>ng serve</w:t>
      </w:r>
      <w:r w:rsidRPr="00A97A9C">
        <w:rPr>
          <w:rFonts w:ascii="Verdana" w:hAnsi="Verdana"/>
        </w:rPr>
        <w:t xml:space="preserve"> into the terminal window and then open a browser pointing to </w:t>
      </w:r>
      <w:hyperlink r:id="rId14" w:history="1">
        <w:r w:rsidRPr="00A97A9C">
          <w:rPr>
            <w:rStyle w:val="Hyperlink"/>
            <w:rFonts w:ascii="Verdana" w:hAnsi="Verdana"/>
          </w:rPr>
          <w:t>http://localhost:4200</w:t>
        </w:r>
      </w:hyperlink>
      <w:r w:rsidRPr="00A97A9C">
        <w:rPr>
          <w:rFonts w:ascii="Verdana" w:hAnsi="Verdana"/>
        </w:rPr>
        <w:t xml:space="preserve">. You should see just the </w:t>
      </w:r>
      <w:r w:rsidRPr="00D94EE9">
        <w:rPr>
          <w:rFonts w:ascii="Verdana" w:hAnsi="Verdana"/>
          <w:i/>
          <w:iCs/>
        </w:rPr>
        <w:t>hello</w:t>
      </w:r>
      <w:r w:rsidRPr="00A97A9C">
        <w:rPr>
          <w:rFonts w:ascii="Verdana" w:hAnsi="Verdana"/>
        </w:rPr>
        <w:t xml:space="preserve"> that you entered at #3. </w:t>
      </w:r>
      <w:proofErr w:type="gramStart"/>
      <w:r w:rsidRPr="00A97A9C">
        <w:rPr>
          <w:rFonts w:ascii="Verdana" w:hAnsi="Verdana"/>
        </w:rPr>
        <w:t>However</w:t>
      </w:r>
      <w:proofErr w:type="gramEnd"/>
      <w:r w:rsidRPr="00A97A9C">
        <w:rPr>
          <w:rFonts w:ascii="Verdana" w:hAnsi="Verdana"/>
        </w:rPr>
        <w:t xml:space="preserve"> since our data is locked inside of </w:t>
      </w:r>
      <w:proofErr w:type="spellStart"/>
      <w:r w:rsidRPr="00D94EE9">
        <w:rPr>
          <w:rFonts w:ascii="Courier New" w:hAnsi="Courier New" w:cs="Courier New"/>
          <w:b/>
          <w:bCs/>
          <w:sz w:val="20"/>
          <w:szCs w:val="20"/>
        </w:rPr>
        <w:t>this.todo</w:t>
      </w:r>
      <w:proofErr w:type="spellEnd"/>
      <w:r w:rsidRPr="00D94EE9">
        <w:rPr>
          <w:rFonts w:ascii="Courier New" w:hAnsi="Courier New" w:cs="Courier New"/>
          <w:b/>
          <w:bCs/>
          <w:sz w:val="20"/>
          <w:szCs w:val="20"/>
        </w:rPr>
        <w:t>$</w:t>
      </w:r>
      <w:r w:rsidRPr="00A97A9C">
        <w:rPr>
          <w:rFonts w:ascii="Verdana" w:hAnsi="Verdana"/>
        </w:rPr>
        <w:t xml:space="preserve"> we need to subscribe to this observable in order to get the data</w:t>
      </w:r>
      <w:r w:rsidRPr="00A97A9C">
        <w:rPr>
          <w:rFonts w:ascii="Verdana" w:hAnsi="Verdana"/>
        </w:rPr>
        <w:br/>
      </w:r>
    </w:p>
    <w:p w14:paraId="78D729A7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For </w:t>
      </w:r>
      <w:proofErr w:type="gramStart"/>
      <w:r w:rsidRPr="00A97A9C">
        <w:rPr>
          <w:rFonts w:ascii="Verdana" w:hAnsi="Verdana"/>
        </w:rPr>
        <w:t>now</w:t>
      </w:r>
      <w:proofErr w:type="gramEnd"/>
      <w:r w:rsidRPr="00A97A9C">
        <w:rPr>
          <w:rFonts w:ascii="Verdana" w:hAnsi="Verdana"/>
        </w:rPr>
        <w:t xml:space="preserve"> we can simply pass the data to our one class property, title:</w:t>
      </w:r>
    </w:p>
    <w:tbl>
      <w:tblPr>
        <w:tblStyle w:val="TableGrid"/>
        <w:tblW w:w="0" w:type="auto"/>
        <w:tblInd w:w="718" w:type="dxa"/>
        <w:tblLook w:val="04A0" w:firstRow="1" w:lastRow="0" w:firstColumn="1" w:lastColumn="0" w:noHBand="0" w:noVBand="1"/>
      </w:tblPr>
      <w:tblGrid>
        <w:gridCol w:w="10167"/>
      </w:tblGrid>
      <w:tr w:rsidR="000F6AA8" w:rsidRPr="00A97A9C" w14:paraId="09410128" w14:textId="77777777" w:rsidTr="00B45C77">
        <w:tc>
          <w:tcPr>
            <w:tcW w:w="10167" w:type="dxa"/>
          </w:tcPr>
          <w:p w14:paraId="7165D5EA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ngOnInit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(): void {</w:t>
            </w:r>
          </w:p>
          <w:p w14:paraId="6ACC61B9" w14:textId="77777777" w:rsidR="000F6AA8" w:rsidRPr="008815CE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this.todo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 = 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this.http.get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3DCDEFD1" w14:textId="77777777" w:rsidR="000F6AA8" w:rsidRPr="008815CE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'https://jsonplaceholder.typicode.com/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todos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/1'</w:t>
            </w:r>
          </w:p>
          <w:p w14:paraId="2075F746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);</w:t>
            </w:r>
          </w:p>
          <w:p w14:paraId="689C03CE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this.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todo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$.subscribe(data =&gt; {</w:t>
            </w:r>
            <w:proofErr w:type="spell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this.title</w:t>
            </w:r>
            <w:proofErr w:type="spellEnd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=(data)}</w:t>
            </w:r>
            <w:proofErr w:type="gramStart"/>
            <w:r w:rsidRPr="0088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444AEBB3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}</w:t>
            </w:r>
          </w:p>
        </w:tc>
      </w:tr>
    </w:tbl>
    <w:p w14:paraId="1DD607D1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36F69DD1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 xml:space="preserve">Now over in the html template, change the </w:t>
      </w:r>
      <w:r w:rsidRPr="00A97A9C">
        <w:rPr>
          <w:rFonts w:ascii="Verdana" w:hAnsi="Verdana"/>
          <w:i/>
          <w:iCs/>
        </w:rPr>
        <w:t>hello</w:t>
      </w:r>
      <w:r w:rsidRPr="00A97A9C">
        <w:rPr>
          <w:rFonts w:ascii="Verdana" w:hAnsi="Verdana"/>
        </w:rPr>
        <w:t xml:space="preserve"> into an actual variable: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6025"/>
      </w:tblGrid>
      <w:tr w:rsidR="000F6AA8" w:rsidRPr="00A97A9C" w14:paraId="611D032C" w14:textId="77777777" w:rsidTr="00B45C77">
        <w:tc>
          <w:tcPr>
            <w:tcW w:w="6025" w:type="dxa"/>
          </w:tcPr>
          <w:p w14:paraId="2E1119F1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&lt;div&gt;{{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this.title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}}&lt;/div&gt;</w:t>
            </w:r>
          </w:p>
        </w:tc>
      </w:tr>
    </w:tbl>
    <w:p w14:paraId="310F99E9" w14:textId="77777777" w:rsidR="000F6AA8" w:rsidRPr="00A97A9C" w:rsidRDefault="000F6AA8" w:rsidP="000F6AA8">
      <w:pPr>
        <w:pStyle w:val="ListParagraph"/>
        <w:rPr>
          <w:rFonts w:ascii="Verdana" w:hAnsi="Verdana"/>
        </w:rPr>
      </w:pPr>
    </w:p>
    <w:p w14:paraId="3E903AD7" w14:textId="77777777" w:rsidR="000F6AA8" w:rsidRPr="00A97A9C" w:rsidRDefault="000F6AA8" w:rsidP="00496C04">
      <w:pPr>
        <w:pStyle w:val="ListParagraph"/>
        <w:numPr>
          <w:ilvl w:val="0"/>
          <w:numId w:val="37"/>
        </w:numPr>
        <w:spacing w:after="160" w:line="259" w:lineRule="auto"/>
        <w:rPr>
          <w:rFonts w:ascii="Verdana" w:hAnsi="Verdana"/>
        </w:rPr>
      </w:pPr>
      <w:r w:rsidRPr="00A97A9C">
        <w:rPr>
          <w:rFonts w:ascii="Verdana" w:hAnsi="Verdana"/>
        </w:rPr>
        <w:t>This will just show an object, so in the .</w:t>
      </w:r>
      <w:proofErr w:type="spellStart"/>
      <w:r w:rsidRPr="00A97A9C">
        <w:rPr>
          <w:rFonts w:ascii="Verdana" w:hAnsi="Verdana"/>
        </w:rPr>
        <w:t>ts</w:t>
      </w:r>
      <w:proofErr w:type="spellEnd"/>
      <w:r w:rsidRPr="00A97A9C">
        <w:rPr>
          <w:rFonts w:ascii="Verdana" w:hAnsi="Verdana"/>
        </w:rPr>
        <w:t xml:space="preserve"> file, you can start extracting the data like this:</w:t>
      </w:r>
    </w:p>
    <w:tbl>
      <w:tblPr>
        <w:tblStyle w:val="TableGrid"/>
        <w:tblW w:w="0" w:type="auto"/>
        <w:tblInd w:w="763" w:type="dxa"/>
        <w:tblLook w:val="04A0" w:firstRow="1" w:lastRow="0" w:firstColumn="1" w:lastColumn="0" w:noHBand="0" w:noVBand="1"/>
      </w:tblPr>
      <w:tblGrid>
        <w:gridCol w:w="10122"/>
      </w:tblGrid>
      <w:tr w:rsidR="000F6AA8" w:rsidRPr="00A97A9C" w14:paraId="212FB818" w14:textId="77777777" w:rsidTr="00B45C77">
        <w:tc>
          <w:tcPr>
            <w:tcW w:w="10122" w:type="dxa"/>
          </w:tcPr>
          <w:p w14:paraId="3E2E109D" w14:textId="77777777" w:rsidR="000F6AA8" w:rsidRPr="000D39C7" w:rsidRDefault="000F6AA8" w:rsidP="00B45C77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97A9C">
              <w:rPr>
                <w:rFonts w:ascii="Verdana" w:hAnsi="Verdana"/>
              </w:rPr>
              <w:t xml:space="preserve">   </w:t>
            </w: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08402DF5" w14:textId="77777777" w:rsidR="000F6AA8" w:rsidRPr="00A97A9C" w:rsidRDefault="000F6AA8" w:rsidP="00B45C77">
            <w:pPr>
              <w:rPr>
                <w:rFonts w:ascii="Verdana" w:hAnsi="Verdana"/>
              </w:rPr>
            </w:pP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this.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todo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$.subscribe(data =&gt; {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this.title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=(</w:t>
            </w:r>
            <w:proofErr w:type="spellStart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data.</w:t>
            </w:r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title</w:t>
            </w:r>
            <w:proofErr w:type="spellEnd"/>
            <w:r w:rsidRPr="000D39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)});</w:t>
            </w:r>
          </w:p>
        </w:tc>
      </w:tr>
    </w:tbl>
    <w:p w14:paraId="3EB62B03" w14:textId="77777777" w:rsidR="000F6AA8" w:rsidRPr="00A97A9C" w:rsidRDefault="000F6AA8" w:rsidP="000F6AA8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A97A9C">
        <w:rPr>
          <w:rFonts w:ascii="Verdana" w:hAnsi="Verdana"/>
        </w:rPr>
        <w:br/>
      </w:r>
    </w:p>
    <w:p w14:paraId="6D9CF811" w14:textId="77777777" w:rsidR="000F6AA8" w:rsidRDefault="000F6AA8" w:rsidP="000F6A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9E5862F" w14:textId="77777777" w:rsidR="000F6AA8" w:rsidRPr="00D61895" w:rsidRDefault="000F6AA8" w:rsidP="000F6A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5598308" w14:textId="77777777" w:rsidR="000F6AA8" w:rsidRPr="00D61895" w:rsidRDefault="000F6AA8" w:rsidP="000F6A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048819" w14:textId="77777777" w:rsidR="000F6AA8" w:rsidRPr="00AD4109" w:rsidRDefault="000F6AA8" w:rsidP="000F6A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F6AA8" w14:paraId="2F5F7F2F" w14:textId="77777777" w:rsidTr="00B45C77">
        <w:tc>
          <w:tcPr>
            <w:tcW w:w="9350" w:type="dxa"/>
          </w:tcPr>
          <w:p w14:paraId="36E5F7C8" w14:textId="77777777" w:rsidR="000F6AA8" w:rsidRPr="00AD4109" w:rsidRDefault="000F6AA8" w:rsidP="00B45C77">
            <w:pPr>
              <w:pStyle w:val="ListParagraph"/>
              <w:spacing w:after="160" w:line="259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7536082" wp14:editId="24A9FCA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136525</wp:posOffset>
                      </wp:positionV>
                      <wp:extent cx="1820849" cy="45719"/>
                      <wp:effectExtent l="0" t="0" r="27305" b="120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9AC387E" id="Rectangle 3" o:spid="_x0000_s1026" style="position:absolute;margin-left:-.2pt;margin-top:10.75pt;width:143.35pt;height:3.6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84E203B" wp14:editId="58374C8D">
                      <wp:simplePos x="0" y="0"/>
                      <wp:positionH relativeFrom="column">
                        <wp:posOffset>4089400</wp:posOffset>
                      </wp:positionH>
                      <wp:positionV relativeFrom="paragraph">
                        <wp:posOffset>137795</wp:posOffset>
                      </wp:positionV>
                      <wp:extent cx="1820849" cy="45719"/>
                      <wp:effectExtent l="0" t="0" r="27305" b="120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084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3467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936FAE9" id="Rectangle 4" o:spid="_x0000_s1026" style="position:absolute;margin-left:322pt;margin-top:10.85pt;width:143.35pt;height:3.6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" fillcolor="#da3467" strokecolor="#1f4d78 [1604]" strokeweight="1pt"/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C80A43F" wp14:editId="4E29FBB9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112395</wp:posOffset>
                      </wp:positionV>
                      <wp:extent cx="102870" cy="95250"/>
                      <wp:effectExtent l="0" t="0" r="11430" b="1905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10087B" id="Oval 5" o:spid="_x0000_s1026" style="position:absolute;margin-left:149.95pt;margin-top:8.85pt;width:8.1pt;height:7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BAAC532" wp14:editId="215BD29A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109220</wp:posOffset>
                      </wp:positionV>
                      <wp:extent cx="102870" cy="95250"/>
                      <wp:effectExtent l="0" t="0" r="11430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CAF0C8" id="Oval 6" o:spid="_x0000_s1026" style="position:absolute;margin-left:161.95pt;margin-top:8.6pt;width:8.1pt;height:7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AAB23B4" wp14:editId="72858E59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113665</wp:posOffset>
                      </wp:positionV>
                      <wp:extent cx="103367" cy="95415"/>
                      <wp:effectExtent l="0" t="0" r="11430" b="1905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3B054A" id="Oval 7" o:spid="_x0000_s1026" style="position:absolute;margin-left:296.6pt;margin-top:8.95pt;width:8.15pt;height:7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8B2E3FF" wp14:editId="51E16442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110490</wp:posOffset>
                      </wp:positionV>
                      <wp:extent cx="103367" cy="95415"/>
                      <wp:effectExtent l="0" t="0" r="11430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" cy="954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E6AB13" id="Oval 8" o:spid="_x0000_s1026" style="position:absolute;margin-left:308.3pt;margin-top:8.7pt;width:8.15pt;height:7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" fillcolor="#823b0b [1605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ED021C6" wp14:editId="21AC950E">
                      <wp:simplePos x="0" y="0"/>
                      <wp:positionH relativeFrom="column">
                        <wp:posOffset>2406650</wp:posOffset>
                      </wp:positionH>
                      <wp:positionV relativeFrom="paragraph">
                        <wp:posOffset>5715</wp:posOffset>
                      </wp:positionV>
                      <wp:extent cx="914400" cy="278295"/>
                      <wp:effectExtent l="0" t="0" r="1905" b="762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AC6A37" w14:textId="77777777" w:rsidR="000F6AA8" w:rsidRPr="00943C15" w:rsidRDefault="000F6AA8" w:rsidP="000F6AA8">
                                  <w:pPr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</w:pPr>
                                  <w:r w:rsidRPr="00943C15">
                                    <w:rPr>
                                      <w:rFonts w:ascii="Harlow Solid Italic" w:hAnsi="Harlow Solid Italic"/>
                                      <w:color w:val="FF0000"/>
                                    </w:rPr>
                                    <w:t>End of 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021C6" id="Text Box 9" o:spid="_x0000_s1031" type="#_x0000_t202" style="position:absolute;margin-left:189.5pt;margin-top:.45pt;width:1in;height:21.9pt;z-index:2517729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" fillcolor="white [3201]" stroked="f" strokeweight=".5pt">
                      <v:textbox>
                        <w:txbxContent>
                          <w:p w14:paraId="0AAC6A37" w14:textId="77777777" w:rsidR="000F6AA8" w:rsidRPr="00943C15" w:rsidRDefault="000F6AA8" w:rsidP="000F6AA8">
                            <w:pPr>
                              <w:rPr>
                                <w:rFonts w:ascii="Harlow Solid Italic" w:hAnsi="Harlow Solid Italic"/>
                                <w:color w:val="FF0000"/>
                              </w:rPr>
                            </w:pPr>
                            <w:r w:rsidRPr="00943C15">
                              <w:rPr>
                                <w:rFonts w:ascii="Harlow Solid Italic" w:hAnsi="Harlow Solid Italic"/>
                                <w:color w:val="FF0000"/>
                              </w:rPr>
                              <w:t>End of section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DF52B13" w14:textId="56C3EB3D" w:rsidR="000F6AA8" w:rsidRDefault="000F6AA8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5246731" w14:textId="50978915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072D301" w14:textId="3015A82D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9E1A5E2" w14:textId="70A59947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BF63241" w14:textId="26C80C22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3863324" w14:textId="2E64CE29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C45CBD1" w14:textId="4CA8F15C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8402793" w14:textId="203ADB04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CF0ED2A" w14:textId="11C72D64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1251399" w14:textId="266D85E3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2B61CDF" w14:textId="2F7E74D3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1548604" w14:textId="42A6063E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64A5A9A" w14:textId="1D82BD3C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BA260DE" w14:textId="5F6AF5B8" w:rsidR="005D52CF" w:rsidRDefault="005D52CF" w:rsidP="00AD19E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3CDEC0B" w14:textId="1462E37D" w:rsidR="005D52CF" w:rsidRPr="005D52CF" w:rsidRDefault="005D52CF" w:rsidP="005D52CF">
      <w:pPr>
        <w:pStyle w:val="ListParagraph"/>
        <w:spacing w:after="160" w:line="259" w:lineRule="auto"/>
        <w:ind w:left="720"/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</w:pPr>
      <w:r w:rsidRPr="005D52CF"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lastRenderedPageBreak/>
        <w:t xml:space="preserve">Appendix A – </w:t>
      </w:r>
      <w:proofErr w:type="spellStart"/>
      <w:r w:rsidR="00FC7CC9"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>Promisses</w:t>
      </w:r>
      <w:proofErr w:type="spellEnd"/>
      <w:r w:rsidR="00FC7CC9"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 xml:space="preserve"> and Loops</w:t>
      </w:r>
    </w:p>
    <w:p w14:paraId="6DE55BFA" w14:textId="77777777" w:rsidR="005D52CF" w:rsidRPr="005D52CF" w:rsidRDefault="005D52CF" w:rsidP="005D52C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3067AF0" w14:textId="08D51AEF" w:rsidR="005D52CF" w:rsidRPr="005D52CF" w:rsidRDefault="005D52CF" w:rsidP="005D52C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>Here is an example of working with Promise objects coming out of a loop</w:t>
      </w:r>
    </w:p>
    <w:p w14:paraId="7AA6F910" w14:textId="77777777" w:rsidR="005D52CF" w:rsidRPr="005D52CF" w:rsidRDefault="005D52CF" w:rsidP="005D52CF">
      <w:pPr>
        <w:pStyle w:val="ListParagraph"/>
        <w:ind w:left="720"/>
        <w:rPr>
          <w:rFonts w:ascii="Verdana" w:hAnsi="Verdana"/>
        </w:rPr>
      </w:pPr>
    </w:p>
    <w:p w14:paraId="6CECF3BB" w14:textId="57E73236" w:rsidR="006779AD" w:rsidRPr="00A97A9C" w:rsidRDefault="006779AD" w:rsidP="006779AD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In this example we have an array of names all in lower case. We then loop through those elements passing each name to a function called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>. The result is that we print each name after the function call and so we get all names printed using an uppercase letter for the first position in the name: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779AD" w:rsidRPr="00A97A9C" w14:paraId="659564A9" w14:textId="77777777" w:rsidTr="006779AD">
        <w:tc>
          <w:tcPr>
            <w:tcW w:w="10189" w:type="dxa"/>
          </w:tcPr>
          <w:p w14:paraId="71D42CCE" w14:textId="20375BB2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73C7D14B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53B53131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692D03E2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</w:p>
          <w:p w14:paraId="7EFAE232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9C483FC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 xml:space="preserve">return </w:t>
            </w:r>
            <w:proofErr w:type="spellStart"/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03084313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38BBB80C" w14:textId="5A6389FE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1490823F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06E17538" w14:textId="77777777" w:rsidR="006779AD" w:rsidRPr="006779AD" w:rsidRDefault="006779AD" w:rsidP="006779A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1027E553" w14:textId="125AA004" w:rsidR="006779AD" w:rsidRPr="00A97A9C" w:rsidRDefault="006779AD" w:rsidP="006779AD">
            <w:pPr>
              <w:rPr>
                <w:rFonts w:ascii="Verdana" w:hAnsi="Verdana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2F439A7C" w14:textId="5D4675AD" w:rsidR="006779AD" w:rsidRPr="00A97A9C" w:rsidRDefault="006779AD" w:rsidP="006779AD">
      <w:pPr>
        <w:pStyle w:val="ListParagraph"/>
        <w:ind w:firstLine="720"/>
        <w:rPr>
          <w:rFonts w:ascii="Verdana" w:hAnsi="Verdana"/>
        </w:rPr>
      </w:pPr>
    </w:p>
    <w:p w14:paraId="16E47B7F" w14:textId="479BEDE4" w:rsidR="006A0806" w:rsidRPr="00A97A9C" w:rsidRDefault="006A0806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If we then wrap the return part of the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 xml:space="preserve">() function into a </w:t>
      </w:r>
      <w:proofErr w:type="spellStart"/>
      <w:r>
        <w:rPr>
          <w:rFonts w:ascii="Verdana" w:hAnsi="Verdana"/>
        </w:rPr>
        <w:t>setTimeout</w:t>
      </w:r>
      <w:proofErr w:type="spellEnd"/>
      <w:r>
        <w:rPr>
          <w:rFonts w:ascii="Verdana" w:hAnsi="Verdana"/>
        </w:rPr>
        <w:t>() function, then we turn that function into an asynchronous one, and must therefore treat it differently: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A0806" w:rsidRPr="00A97A9C" w14:paraId="6500BEC7" w14:textId="77777777" w:rsidTr="00C61C6A">
        <w:tc>
          <w:tcPr>
            <w:tcW w:w="10189" w:type="dxa"/>
          </w:tcPr>
          <w:p w14:paraId="566262AB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1770286B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4CB52BC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4731C32C" w14:textId="28F86721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 =&gt; {</w:t>
            </w:r>
          </w:p>
          <w:p w14:paraId="5B1956C2" w14:textId="00860511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6224044" w14:textId="3C9545BD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return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},2000</w:t>
            </w:r>
            <w:proofErr w:type="gram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1B087135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2DEBC583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9050277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603C5AD5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067581C9" w14:textId="77777777" w:rsidR="006A0806" w:rsidRPr="00A97A9C" w:rsidRDefault="006A0806" w:rsidP="00C61C6A">
            <w:pPr>
              <w:rPr>
                <w:rFonts w:ascii="Verdana" w:hAnsi="Verdana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279598A9" w14:textId="3F9EF397" w:rsidR="005D52CF" w:rsidRPr="006A0806" w:rsidRDefault="006A0806" w:rsidP="006A0806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6A0806">
        <w:rPr>
          <w:rFonts w:ascii="Verdana" w:hAnsi="Verdana"/>
          <w:sz w:val="20"/>
          <w:szCs w:val="20"/>
        </w:rPr>
        <w:t>This code will produce undefined three times</w:t>
      </w:r>
    </w:p>
    <w:p w14:paraId="4FF3CF1B" w14:textId="63A6097B" w:rsidR="006A0806" w:rsidRDefault="006A0806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8043028" w14:textId="77777777" w:rsidR="006A0806" w:rsidRPr="00A97A9C" w:rsidRDefault="006A0806" w:rsidP="006A0806">
      <w:pPr>
        <w:pStyle w:val="ListParagraph"/>
        <w:ind w:firstLine="720"/>
        <w:rPr>
          <w:rFonts w:ascii="Verdana" w:hAnsi="Verdana"/>
        </w:rPr>
      </w:pPr>
    </w:p>
    <w:p w14:paraId="13B846E0" w14:textId="4539F852" w:rsidR="006A0806" w:rsidRPr="00A97A9C" w:rsidRDefault="006A0806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In order to handle this </w:t>
      </w:r>
      <w:proofErr w:type="gramStart"/>
      <w:r>
        <w:rPr>
          <w:rFonts w:ascii="Verdana" w:hAnsi="Verdana"/>
        </w:rPr>
        <w:t>situation</w:t>
      </w:r>
      <w:proofErr w:type="gramEnd"/>
      <w:r>
        <w:rPr>
          <w:rFonts w:ascii="Verdana" w:hAnsi="Verdana"/>
        </w:rPr>
        <w:t xml:space="preserve"> we have to return a Promise object and then deal with it later.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A0806" w:rsidRPr="00A97A9C" w14:paraId="6EBC731A" w14:textId="77777777" w:rsidTr="00C61C6A">
        <w:tc>
          <w:tcPr>
            <w:tcW w:w="10189" w:type="dxa"/>
          </w:tcPr>
          <w:p w14:paraId="1F83B8C6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1B543CA7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09A79967" w14:textId="0E6D79CD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return new Promise( (resolve, reject) =&gt; {}</w:t>
            </w:r>
            <w:proofErr w:type="gram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7DB4C9E0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1BB17ED4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35B4696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return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</w:t>
            </w:r>
            <w:proofErr w:type="gram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FAFAB7A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71524FFE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7DD3B9F5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3E91E16B" w14:textId="77777777" w:rsidR="006A0806" w:rsidRPr="006779AD" w:rsidRDefault="006A08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7D81919F" w14:textId="77777777" w:rsidR="006A0806" w:rsidRPr="00A97A9C" w:rsidRDefault="006A0806" w:rsidP="00C61C6A">
            <w:pPr>
              <w:rPr>
                <w:rFonts w:ascii="Verdana" w:hAnsi="Verdana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4D7863DA" w14:textId="2534F980" w:rsidR="006A0806" w:rsidRDefault="006A0806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lastRenderedPageBreak/>
        <w:t xml:space="preserve">Here I just bring in the Promise object, we have not used </w:t>
      </w:r>
      <w:r w:rsidRPr="00BA2CCB">
        <w:rPr>
          <w:rFonts w:ascii="Verdana" w:hAnsi="Verdana"/>
          <w:i/>
          <w:iCs/>
          <w:sz w:val="20"/>
          <w:szCs w:val="20"/>
        </w:rPr>
        <w:t>resolve</w:t>
      </w:r>
      <w:r w:rsidR="00BA2CCB">
        <w:rPr>
          <w:rFonts w:ascii="Verdana" w:hAnsi="Verdana"/>
          <w:i/>
          <w:iCs/>
          <w:sz w:val="20"/>
          <w:szCs w:val="20"/>
        </w:rPr>
        <w:t>()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Fonts w:ascii="Verdana" w:hAnsi="Verdana"/>
          <w:sz w:val="20"/>
          <w:szCs w:val="20"/>
        </w:rPr>
        <w:t>as yet</w:t>
      </w:r>
      <w:proofErr w:type="gramEnd"/>
      <w:r>
        <w:rPr>
          <w:rFonts w:ascii="Verdana" w:hAnsi="Verdana"/>
          <w:sz w:val="20"/>
          <w:szCs w:val="20"/>
        </w:rPr>
        <w:t>.</w:t>
      </w:r>
    </w:p>
    <w:p w14:paraId="73C6A605" w14:textId="47871AE9" w:rsidR="006A0806" w:rsidRDefault="006A0806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6471B93" w14:textId="77777777" w:rsidR="009138A3" w:rsidRPr="00A97A9C" w:rsidRDefault="009138A3" w:rsidP="009138A3">
      <w:pPr>
        <w:pStyle w:val="ListParagraph"/>
        <w:ind w:firstLine="720"/>
        <w:rPr>
          <w:rFonts w:ascii="Verdana" w:hAnsi="Verdana"/>
        </w:rPr>
      </w:pPr>
    </w:p>
    <w:p w14:paraId="70F993EA" w14:textId="77777777" w:rsidR="009138A3" w:rsidRPr="00A97A9C" w:rsidRDefault="009138A3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In order to handle this </w:t>
      </w:r>
      <w:proofErr w:type="gramStart"/>
      <w:r>
        <w:rPr>
          <w:rFonts w:ascii="Verdana" w:hAnsi="Verdana"/>
        </w:rPr>
        <w:t>situation</w:t>
      </w:r>
      <w:proofErr w:type="gramEnd"/>
      <w:r>
        <w:rPr>
          <w:rFonts w:ascii="Verdana" w:hAnsi="Verdana"/>
        </w:rPr>
        <w:t xml:space="preserve"> we have to return a Promise object and then deal with it later.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9138A3" w:rsidRPr="00A97A9C" w14:paraId="174B6794" w14:textId="77777777" w:rsidTr="00C61C6A">
        <w:tc>
          <w:tcPr>
            <w:tcW w:w="10189" w:type="dxa"/>
          </w:tcPr>
          <w:p w14:paraId="31AC7D15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414758E2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929B02A" w14:textId="2EDB567E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return new Promise( (resolve, reject) =&gt; {</w:t>
            </w:r>
          </w:p>
          <w:p w14:paraId="7F5821D5" w14:textId="3AE848DC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7316DBC4" w14:textId="54CF3F52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EF9E3EA" w14:textId="38279A1C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return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9138A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</w:t>
            </w:r>
            <w:proofErr w:type="gramStart"/>
            <w:r w:rsidRPr="009138A3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63A96FA2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762C7BB4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392B123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4DA25239" w14:textId="77777777" w:rsidR="009138A3" w:rsidRPr="006779AD" w:rsidRDefault="009138A3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67392B9F" w14:textId="77777777" w:rsidR="009138A3" w:rsidRPr="00A97A9C" w:rsidRDefault="009138A3" w:rsidP="00C61C6A">
            <w:pPr>
              <w:rPr>
                <w:rFonts w:ascii="Verdana" w:hAnsi="Verdana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42D1530F" w14:textId="1FA2DDC4" w:rsidR="009138A3" w:rsidRDefault="009138A3" w:rsidP="009138A3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 xml:space="preserve">Now even the </w:t>
      </w:r>
      <w:proofErr w:type="spellStart"/>
      <w:r>
        <w:rPr>
          <w:rFonts w:ascii="Verdana" w:hAnsi="Verdana"/>
          <w:sz w:val="20"/>
          <w:szCs w:val="20"/>
        </w:rPr>
        <w:t>setTimeout</w:t>
      </w:r>
      <w:proofErr w:type="spellEnd"/>
      <w:r>
        <w:rPr>
          <w:rFonts w:ascii="Verdana" w:hAnsi="Verdana"/>
          <w:sz w:val="20"/>
          <w:szCs w:val="20"/>
        </w:rPr>
        <w:t>() is wrapped inside of the Promise constructor.</w:t>
      </w:r>
    </w:p>
    <w:p w14:paraId="736C4C6C" w14:textId="4D4BE522" w:rsidR="009138A3" w:rsidRDefault="009138A3" w:rsidP="009138A3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A3C0A5E" w14:textId="71846025" w:rsidR="00B4357B" w:rsidRPr="00A97A9C" w:rsidRDefault="00B4357B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Now that we have the Promise in place let us </w:t>
      </w:r>
      <w:r w:rsidRPr="00B4357B">
        <w:rPr>
          <w:rFonts w:ascii="Verdana" w:hAnsi="Verdana"/>
          <w:i/>
          <w:iCs/>
        </w:rPr>
        <w:t>resolve</w:t>
      </w:r>
      <w:r>
        <w:rPr>
          <w:rFonts w:ascii="Verdana" w:hAnsi="Verdana"/>
        </w:rPr>
        <w:t xml:space="preserve"> the data: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B4357B" w:rsidRPr="00A97A9C" w14:paraId="08208715" w14:textId="77777777" w:rsidTr="00B048A3">
        <w:tc>
          <w:tcPr>
            <w:tcW w:w="10189" w:type="dxa"/>
          </w:tcPr>
          <w:p w14:paraId="0C668507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540A1EF4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3526670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B4357B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 new Promise( (resolve, reject) =&gt; {</w:t>
            </w:r>
          </w:p>
          <w:p w14:paraId="2B308A77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003CBE6B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561B16A" w14:textId="61B1944E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B4357B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resolve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B4357B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B4357B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FDFFF3B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4F4F6CD9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350FA8C2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34C9F1D8" w14:textId="77777777" w:rsidR="00B4357B" w:rsidRPr="006779AD" w:rsidRDefault="00B4357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424FBD5E" w14:textId="77777777" w:rsidR="00B4357B" w:rsidRPr="00A97A9C" w:rsidRDefault="00B4357B" w:rsidP="00B048A3">
            <w:pPr>
              <w:rPr>
                <w:rFonts w:ascii="Verdana" w:hAnsi="Verdana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</w:tc>
      </w:tr>
    </w:tbl>
    <w:p w14:paraId="0E5678BF" w14:textId="77777777" w:rsidR="00A30406" w:rsidRPr="00A97A9C" w:rsidRDefault="00A30406" w:rsidP="00A30406">
      <w:pPr>
        <w:pStyle w:val="ListParagraph"/>
        <w:ind w:firstLine="720"/>
        <w:rPr>
          <w:rFonts w:ascii="Verdana" w:hAnsi="Verdana"/>
        </w:rPr>
      </w:pPr>
    </w:p>
    <w:p w14:paraId="2662FC06" w14:textId="24220D0B" w:rsidR="00A30406" w:rsidRPr="00A97A9C" w:rsidRDefault="00A30406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Lets</w:t>
      </w:r>
      <w:proofErr w:type="spellEnd"/>
      <w:proofErr w:type="gramEnd"/>
      <w:r>
        <w:rPr>
          <w:rFonts w:ascii="Verdana" w:hAnsi="Verdana"/>
        </w:rPr>
        <w:t xml:space="preserve"> now turn our attention to the </w:t>
      </w:r>
      <w:proofErr w:type="spellStart"/>
      <w:r>
        <w:rPr>
          <w:rFonts w:ascii="Verdana" w:hAnsi="Verdana"/>
        </w:rPr>
        <w:t>forEach</w:t>
      </w:r>
      <w:proofErr w:type="spellEnd"/>
      <w:r>
        <w:rPr>
          <w:rFonts w:ascii="Verdana" w:hAnsi="Verdana"/>
        </w:rPr>
        <w:t xml:space="preserve">() loop. Right </w:t>
      </w:r>
      <w:proofErr w:type="gramStart"/>
      <w:r>
        <w:rPr>
          <w:rFonts w:ascii="Verdana" w:hAnsi="Verdana"/>
        </w:rPr>
        <w:t>now</w:t>
      </w:r>
      <w:proofErr w:type="gramEnd"/>
      <w:r>
        <w:rPr>
          <w:rFonts w:ascii="Verdana" w:hAnsi="Verdana"/>
        </w:rPr>
        <w:t xml:space="preserve"> it is just a loop chained on to the array, but if we put this into a named function we can then call that function and also make that function asynchronous: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A30406" w:rsidRPr="00A97A9C" w14:paraId="7EDB7EE3" w14:textId="77777777" w:rsidTr="00C61C6A">
        <w:tc>
          <w:tcPr>
            <w:tcW w:w="10189" w:type="dxa"/>
          </w:tcPr>
          <w:p w14:paraId="3E6B3457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31C3D65B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103385A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 new Promise( (resolve, reject) =&gt; {</w:t>
            </w:r>
          </w:p>
          <w:p w14:paraId="33959FA0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0E19892E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4B06B34" w14:textId="0EDF4145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resolve(</w:t>
            </w:r>
            <w:proofErr w:type="spellStart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F0D53EC" w14:textId="77777777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3D59811E" w14:textId="226837DE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//</w:t>
            </w:r>
            <w:r w:rsid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r w:rsidR="002B15CE" w:rsidRPr="002B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const </w:t>
            </w:r>
            <w:proofErr w:type="spellStart"/>
            <w:r w:rsidR="002B15CE" w:rsidRPr="002B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ucNamesArray</w:t>
            </w:r>
            <w:proofErr w:type="spellEnd"/>
            <w:r w:rsidR="002B15CE" w:rsidRPr="002B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= () =&gt; {</w:t>
            </w:r>
          </w:p>
          <w:p w14:paraId="2DBB2375" w14:textId="4BAA8B0A" w:rsidR="00A30406" w:rsidRPr="006779AD" w:rsidRDefault="002B15CE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="00A30406"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="00A30406"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7F4C04E2" w14:textId="02DB2C13" w:rsidR="00A30406" w:rsidRPr="006779AD" w:rsidRDefault="00A3040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 w:rsid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2AF0C45C" w14:textId="7DD8B9BD" w:rsidR="00A30406" w:rsidRDefault="002B15CE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="00A30406"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226459F3" w14:textId="12F36BA4" w:rsidR="002B15CE" w:rsidRPr="00A97A9C" w:rsidRDefault="002B15CE" w:rsidP="00C61C6A">
            <w:pPr>
              <w:rPr>
                <w:rFonts w:ascii="Verdana" w:hAnsi="Verdana"/>
              </w:rPr>
            </w:pP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};</w:t>
            </w:r>
          </w:p>
        </w:tc>
      </w:tr>
    </w:tbl>
    <w:p w14:paraId="0D5E2167" w14:textId="30769857" w:rsidR="002A41A8" w:rsidRDefault="005839A8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lastRenderedPageBreak/>
        <w:t>We can now call this function anytime we want</w:t>
      </w:r>
    </w:p>
    <w:p w14:paraId="65F6B5EA" w14:textId="77777777" w:rsidR="002A41A8" w:rsidRPr="00A97A9C" w:rsidRDefault="002A41A8" w:rsidP="002A41A8">
      <w:pPr>
        <w:pStyle w:val="ListParagraph"/>
        <w:ind w:firstLine="720"/>
        <w:rPr>
          <w:rFonts w:ascii="Verdana" w:hAnsi="Verdana"/>
        </w:rPr>
      </w:pPr>
    </w:p>
    <w:p w14:paraId="44ADD01D" w14:textId="502B0699" w:rsidR="002A41A8" w:rsidRPr="00A97A9C" w:rsidRDefault="002A41A8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So, because the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 xml:space="preserve">() function returns </w:t>
      </w:r>
      <w:proofErr w:type="gramStart"/>
      <w:r>
        <w:rPr>
          <w:rFonts w:ascii="Verdana" w:hAnsi="Verdana"/>
        </w:rPr>
        <w:t>it’s</w:t>
      </w:r>
      <w:proofErr w:type="gramEnd"/>
      <w:r>
        <w:rPr>
          <w:rFonts w:ascii="Verdana" w:hAnsi="Verdana"/>
        </w:rPr>
        <w:t xml:space="preserve"> data asynchronously, we can make this </w:t>
      </w:r>
      <w:proofErr w:type="spellStart"/>
      <w:r>
        <w:rPr>
          <w:rFonts w:ascii="Verdana" w:hAnsi="Verdana"/>
        </w:rPr>
        <w:t>upperName</w:t>
      </w:r>
      <w:proofErr w:type="spellEnd"/>
      <w:r>
        <w:rPr>
          <w:rFonts w:ascii="Verdana" w:hAnsi="Verdana"/>
        </w:rPr>
        <w:t xml:space="preserve">() function </w:t>
      </w:r>
      <w:r w:rsidRPr="002A41A8">
        <w:rPr>
          <w:rFonts w:ascii="Verdana" w:hAnsi="Verdana"/>
          <w:i/>
          <w:iCs/>
        </w:rPr>
        <w:t>asynchronous</w:t>
      </w:r>
      <w:r>
        <w:rPr>
          <w:rFonts w:ascii="Verdana" w:hAnsi="Verdana"/>
        </w:rPr>
        <w:t xml:space="preserve"> and therefore </w:t>
      </w:r>
      <w:r w:rsidRPr="002A41A8">
        <w:rPr>
          <w:rFonts w:ascii="Verdana" w:hAnsi="Verdana"/>
          <w:i/>
          <w:iCs/>
        </w:rPr>
        <w:t>await</w:t>
      </w:r>
      <w:r>
        <w:rPr>
          <w:rFonts w:ascii="Verdana" w:hAnsi="Verdana"/>
        </w:rPr>
        <w:t xml:space="preserve"> the result from the Promise: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2A41A8" w:rsidRPr="00A97A9C" w14:paraId="66EDE0B6" w14:textId="77777777" w:rsidTr="00C61C6A">
        <w:tc>
          <w:tcPr>
            <w:tcW w:w="10189" w:type="dxa"/>
          </w:tcPr>
          <w:p w14:paraId="5B15B6E9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6B16E255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67F5C0FA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 new Promise( (resolve, reject) =&gt; {</w:t>
            </w:r>
          </w:p>
          <w:p w14:paraId="59F91873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442BE79E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63616B31" w14:textId="77A08F03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resolve(</w:t>
            </w:r>
            <w:proofErr w:type="spellStart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B5A2BFD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3D56660C" w14:textId="5B5D3AA6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ucNamesArray</w:t>
            </w:r>
            <w:proofErr w:type="spellEnd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async()</w:t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3695ABBB" w14:textId="77777777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26EA08D1" w14:textId="4877C47C" w:rsidR="002A41A8" w:rsidRPr="006779AD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await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7B60F245" w14:textId="77777777" w:rsidR="002A41A8" w:rsidRDefault="002A41A8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513B31AF" w14:textId="77777777" w:rsidR="002A41A8" w:rsidRPr="00A97A9C" w:rsidRDefault="002A41A8" w:rsidP="00C61C6A">
            <w:pPr>
              <w:rPr>
                <w:rFonts w:ascii="Verdana" w:hAnsi="Verdana"/>
              </w:rPr>
            </w:pP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</w:tc>
      </w:tr>
    </w:tbl>
    <w:p w14:paraId="4ED293A9" w14:textId="77777777" w:rsidR="002A41A8" w:rsidRDefault="002A41A8" w:rsidP="002A41A8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>We can now call this function anytime we want</w:t>
      </w:r>
    </w:p>
    <w:p w14:paraId="7F77A9A9" w14:textId="2D778215" w:rsidR="002A41A8" w:rsidRDefault="002A41A8" w:rsidP="002A41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E3E6618" w14:textId="77777777" w:rsidR="00C27DEA" w:rsidRPr="00A97A9C" w:rsidRDefault="00C27DEA" w:rsidP="00C27DEA">
      <w:pPr>
        <w:pStyle w:val="ListParagraph"/>
        <w:ind w:firstLine="720"/>
        <w:rPr>
          <w:rFonts w:ascii="Verdana" w:hAnsi="Verdana"/>
        </w:rPr>
      </w:pPr>
    </w:p>
    <w:p w14:paraId="7ADF752A" w14:textId="64064199" w:rsidR="00C27DEA" w:rsidRPr="00A97A9C" w:rsidRDefault="00C27DEA" w:rsidP="00C27DE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The above code will throw an error. Although </w:t>
      </w:r>
      <w:proofErr w:type="spellStart"/>
      <w:r>
        <w:rPr>
          <w:rFonts w:ascii="Verdana" w:hAnsi="Verdana"/>
        </w:rPr>
        <w:t>ucNamesArray</w:t>
      </w:r>
      <w:proofErr w:type="spellEnd"/>
      <w:r>
        <w:rPr>
          <w:rFonts w:ascii="Verdana" w:hAnsi="Verdana"/>
        </w:rPr>
        <w:t xml:space="preserve">() is a function, so is the function inside of the </w:t>
      </w:r>
      <w:proofErr w:type="spellStart"/>
      <w:r>
        <w:rPr>
          <w:rFonts w:ascii="Verdana" w:hAnsi="Verdana"/>
        </w:rPr>
        <w:t>forEach</w:t>
      </w:r>
      <w:proofErr w:type="spellEnd"/>
      <w:r>
        <w:rPr>
          <w:rFonts w:ascii="Verdana" w:hAnsi="Verdana"/>
        </w:rPr>
        <w:t xml:space="preserve">() </w:t>
      </w:r>
      <w:proofErr w:type="spellStart"/>
      <w:r>
        <w:rPr>
          <w:rFonts w:ascii="Verdana" w:hAnsi="Verdana"/>
        </w:rPr>
        <w:t>metod</w:t>
      </w:r>
      <w:proofErr w:type="spellEnd"/>
      <w:r>
        <w:rPr>
          <w:rFonts w:ascii="Verdana" w:hAnsi="Verdana"/>
        </w:rPr>
        <w:t>. We therefore need to make that inner function async also: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C27DEA" w:rsidRPr="00A97A9C" w14:paraId="4277E3C6" w14:textId="77777777" w:rsidTr="00B048A3">
        <w:tc>
          <w:tcPr>
            <w:tcW w:w="10189" w:type="dxa"/>
          </w:tcPr>
          <w:p w14:paraId="699ED347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0D1C30EC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0D8D9751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 new Promise( (resolve, reject) =&gt; {</w:t>
            </w:r>
          </w:p>
          <w:p w14:paraId="0BF2C024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7AC1E404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B555D78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resolve(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4EFB3B7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4ACE3558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ucNamesArray</w:t>
            </w:r>
            <w:proofErr w:type="spellEnd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async()</w:t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63E13DD8" w14:textId="77777777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530E6F3E" w14:textId="7910156E" w:rsidR="00C27DEA" w:rsidRPr="006779AD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C27DEA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async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await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6BCE8D50" w14:textId="77777777" w:rsidR="00C27DEA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6E103690" w14:textId="77777777" w:rsidR="00C27DEA" w:rsidRDefault="00C27DEA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>//</w:t>
            </w:r>
          </w:p>
          <w:p w14:paraId="7F0A1FEE" w14:textId="77777777" w:rsidR="00C27DEA" w:rsidRPr="00A97A9C" w:rsidRDefault="00C27DEA" w:rsidP="00B048A3">
            <w:pPr>
              <w:rPr>
                <w:rFonts w:ascii="Verdana" w:hAnsi="Verdana"/>
              </w:rPr>
            </w:pPr>
            <w:proofErr w:type="spellStart"/>
            <w:r w:rsidRPr="00C27DEA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ucNamesArray</w:t>
            </w:r>
            <w:proofErr w:type="spellEnd"/>
            <w:r w:rsidRPr="00C27DEA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();</w:t>
            </w:r>
          </w:p>
        </w:tc>
      </w:tr>
    </w:tbl>
    <w:p w14:paraId="0C69F594" w14:textId="77777777" w:rsidR="00C27DEA" w:rsidRDefault="00C27DEA" w:rsidP="00C27DEA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CC632A6" w14:textId="2BB2565A" w:rsidR="00C27DEA" w:rsidRDefault="00C27DEA" w:rsidP="002A41A8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389080A" w14:textId="52338F87" w:rsidR="00165CE6" w:rsidRPr="00A97A9C" w:rsidRDefault="00165CE6" w:rsidP="0070048A">
      <w:pPr>
        <w:pStyle w:val="ListParagraph"/>
        <w:numPr>
          <w:ilvl w:val="0"/>
          <w:numId w:val="19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All we </w:t>
      </w:r>
      <w:proofErr w:type="gramStart"/>
      <w:r>
        <w:rPr>
          <w:rFonts w:ascii="Verdana" w:hAnsi="Verdana"/>
        </w:rPr>
        <w:t>have to</w:t>
      </w:r>
      <w:proofErr w:type="gramEnd"/>
      <w:r>
        <w:rPr>
          <w:rFonts w:ascii="Verdana" w:hAnsi="Verdana"/>
        </w:rPr>
        <w:t xml:space="preserve"> do now is call the </w:t>
      </w:r>
      <w:proofErr w:type="spellStart"/>
      <w:r>
        <w:rPr>
          <w:rFonts w:ascii="Verdana" w:hAnsi="Verdana"/>
        </w:rPr>
        <w:t>ucNamesArray</w:t>
      </w:r>
      <w:proofErr w:type="spellEnd"/>
      <w:r>
        <w:rPr>
          <w:rFonts w:ascii="Verdana" w:hAnsi="Verdana"/>
        </w:rPr>
        <w:t>() function and we get the result: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165CE6" w:rsidRPr="00A97A9C" w14:paraId="6EECE62D" w14:textId="77777777" w:rsidTr="00C61C6A">
        <w:tc>
          <w:tcPr>
            <w:tcW w:w="10189" w:type="dxa"/>
          </w:tcPr>
          <w:p w14:paraId="2B064239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["jones",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rosales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", "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rahm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];</w:t>
            </w:r>
            <w:proofErr w:type="gramEnd"/>
          </w:p>
          <w:p w14:paraId="2A274F56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411B6CC9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 new Promise( (resolve, reject) =&gt; {</w:t>
            </w:r>
          </w:p>
          <w:p w14:paraId="54292CFD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setTimeout</w:t>
            </w:r>
            <w:proofErr w:type="spellEnd"/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(() =&gt; {</w:t>
            </w:r>
          </w:p>
          <w:p w14:paraId="4AAFDB2C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let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lcName.charAt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(0).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toUpperCase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 +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lcName.slice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(1</w:t>
            </w:r>
            <w:proofErr w:type="gram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7780B16" w14:textId="0D361485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resolve(</w:t>
            </w:r>
            <w:proofErr w:type="spellStart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</w:t>
            </w:r>
            <w:proofErr w:type="spellEnd"/>
            <w:r w:rsidR="000066C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    </w:t>
            </w:r>
            <w:r w:rsidRPr="006A08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},2000);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2B15CE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34E3E9C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</w:p>
          <w:p w14:paraId="5BC4A490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const </w:t>
            </w:r>
            <w:proofErr w:type="spellStart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ucNamesArray</w:t>
            </w:r>
            <w:proofErr w:type="spellEnd"/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async()</w:t>
            </w: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21EA0381" w14:textId="77777777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</w:p>
          <w:p w14:paraId="29952183" w14:textId="14ACDC40" w:rsidR="00165CE6" w:rsidRPr="006779AD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="001328F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async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console.log(</w:t>
            </w:r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await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upperName</w:t>
            </w:r>
            <w:proofErr w:type="spellEnd"/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</w:t>
            </w:r>
          </w:p>
          <w:p w14:paraId="59337A87" w14:textId="77777777" w:rsidR="00165CE6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6779A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69F60CE3" w14:textId="77777777" w:rsidR="00165CE6" w:rsidRDefault="00165CE6" w:rsidP="00C61C6A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2A41A8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>//</w:t>
            </w:r>
          </w:p>
          <w:p w14:paraId="26F06203" w14:textId="01240678" w:rsidR="00165CE6" w:rsidRPr="00A97A9C" w:rsidRDefault="00165CE6" w:rsidP="00C61C6A">
            <w:pPr>
              <w:rPr>
                <w:rFonts w:ascii="Verdana" w:hAnsi="Verdana"/>
              </w:rPr>
            </w:pPr>
            <w:proofErr w:type="spellStart"/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ucNamesArray</w:t>
            </w:r>
            <w:proofErr w:type="spellEnd"/>
            <w:r w:rsidRPr="00165CE6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();</w:t>
            </w:r>
          </w:p>
        </w:tc>
      </w:tr>
    </w:tbl>
    <w:p w14:paraId="3DBE259B" w14:textId="41E2FE73" w:rsidR="002A41A8" w:rsidRDefault="002A41A8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89E7210" w14:textId="0AD868AE" w:rsidR="002A5A5F" w:rsidRDefault="002A5A5F" w:rsidP="002A5A5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B34A3F8" w14:textId="0EE546EE" w:rsidR="002A5A5F" w:rsidRDefault="002A5A5F" w:rsidP="002A5A5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>Here is an alternative solution, one without the async/await construction.</w:t>
      </w:r>
    </w:p>
    <w:p w14:paraId="3587DF77" w14:textId="77777777" w:rsidR="002A5A5F" w:rsidRPr="002A5A5F" w:rsidRDefault="002A5A5F" w:rsidP="002A5A5F">
      <w:pPr>
        <w:spacing w:after="160" w:line="259" w:lineRule="auto"/>
        <w:ind w:left="360"/>
        <w:rPr>
          <w:rFonts w:ascii="Verdana" w:hAnsi="Verdana"/>
        </w:rPr>
      </w:pPr>
    </w:p>
    <w:p w14:paraId="76E33327" w14:textId="3DE4926B" w:rsidR="002A5A5F" w:rsidRPr="00A97A9C" w:rsidRDefault="002A5A5F" w:rsidP="002A5A5F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We could of course, loop through each name in the array and print them out. If we </w:t>
      </w:r>
      <w:proofErr w:type="gramStart"/>
      <w:r>
        <w:rPr>
          <w:rFonts w:ascii="Verdana" w:hAnsi="Verdana"/>
        </w:rPr>
        <w:t>did</w:t>
      </w:r>
      <w:proofErr w:type="gramEnd"/>
      <w:r>
        <w:rPr>
          <w:rFonts w:ascii="Verdana" w:hAnsi="Verdana"/>
        </w:rPr>
        <w:t xml:space="preserve"> we would just have the original names, no uppercase first letter: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2A5A5F" w:rsidRPr="00A97A9C" w14:paraId="152C5ED2" w14:textId="77777777" w:rsidTr="00B048A3">
        <w:tc>
          <w:tcPr>
            <w:tcW w:w="10189" w:type="dxa"/>
          </w:tcPr>
          <w:p w14:paraId="64600FE4" w14:textId="77777777" w:rsidR="002A5A5F" w:rsidRPr="002A5A5F" w:rsidRDefault="002A5A5F" w:rsidP="002A5A5F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lcNames.forEach</w:t>
            </w:r>
            <w:proofErr w:type="spellEnd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(function(</w:t>
            </w:r>
            <w:proofErr w:type="spellStart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eachName</w:t>
            </w:r>
            <w:proofErr w:type="spellEnd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){</w:t>
            </w:r>
          </w:p>
          <w:p w14:paraId="544E80BC" w14:textId="77777777" w:rsidR="002A5A5F" w:rsidRPr="002A5A5F" w:rsidRDefault="002A5A5F" w:rsidP="002A5A5F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ab/>
              <w:t>console.log(</w:t>
            </w:r>
            <w:proofErr w:type="spellStart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eachName</w:t>
            </w:r>
            <w:proofErr w:type="spellEnd"/>
            <w:proofErr w:type="gramStart"/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6E718C9D" w14:textId="62AD7D25" w:rsidR="002A5A5F" w:rsidRPr="00A97A9C" w:rsidRDefault="002A5A5F" w:rsidP="002A5A5F">
            <w:pPr>
              <w:rPr>
                <w:rFonts w:ascii="Verdana" w:hAnsi="Verdana"/>
              </w:rPr>
            </w:pPr>
            <w:r w:rsidRPr="002A5A5F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});</w:t>
            </w:r>
          </w:p>
        </w:tc>
      </w:tr>
    </w:tbl>
    <w:p w14:paraId="1199FB36" w14:textId="77777777" w:rsidR="00DB5161" w:rsidRPr="002A5A5F" w:rsidRDefault="00DB5161" w:rsidP="00DB5161">
      <w:pPr>
        <w:spacing w:after="160" w:line="259" w:lineRule="auto"/>
        <w:ind w:left="360"/>
        <w:rPr>
          <w:rFonts w:ascii="Verdana" w:hAnsi="Verdana"/>
        </w:rPr>
      </w:pPr>
    </w:p>
    <w:p w14:paraId="5B471178" w14:textId="2D523918" w:rsidR="00DB5161" w:rsidRPr="00A97A9C" w:rsidRDefault="00DB5161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What we need to do is call the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>() function, but that returns a Promise: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DB5161" w:rsidRPr="00A97A9C" w14:paraId="56EC9F6B" w14:textId="77777777" w:rsidTr="00B048A3">
        <w:tc>
          <w:tcPr>
            <w:tcW w:w="10189" w:type="dxa"/>
          </w:tcPr>
          <w:p w14:paraId="5076140A" w14:textId="77777777" w:rsidR="00DB5161" w:rsidRPr="00DB5161" w:rsidRDefault="00DB5161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(function(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){</w:t>
            </w:r>
          </w:p>
          <w:p w14:paraId="5CEBAF9A" w14:textId="0D343FCA" w:rsidR="00DB5161" w:rsidRPr="00DB5161" w:rsidRDefault="00DB5161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console.log(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properName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  <w:proofErr w:type="gram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8BC9D55" w14:textId="77777777" w:rsidR="00DB5161" w:rsidRPr="00A97A9C" w:rsidRDefault="00DB5161" w:rsidP="00B048A3">
            <w:pPr>
              <w:rPr>
                <w:rFonts w:ascii="Verdana" w:hAnsi="Verdana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4EACA808" w14:textId="77777777" w:rsidR="00DB5161" w:rsidRDefault="00DB5161" w:rsidP="00DB5161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86AB051" w14:textId="77777777" w:rsidR="00A927B9" w:rsidRPr="002A5A5F" w:rsidRDefault="00A927B9" w:rsidP="00A927B9">
      <w:pPr>
        <w:spacing w:after="160" w:line="259" w:lineRule="auto"/>
        <w:ind w:left="360"/>
        <w:rPr>
          <w:rFonts w:ascii="Verdana" w:hAnsi="Verdana"/>
        </w:rPr>
      </w:pPr>
    </w:p>
    <w:p w14:paraId="6FFADA61" w14:textId="6AF3DAF0" w:rsidR="00A927B9" w:rsidRPr="00A97A9C" w:rsidRDefault="00A927B9" w:rsidP="00A927B9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The reason is that we call log() before we receive the result of the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 xml:space="preserve">() function. </w:t>
      </w:r>
      <w:proofErr w:type="gramStart"/>
      <w:r>
        <w:rPr>
          <w:rFonts w:ascii="Verdana" w:hAnsi="Verdana"/>
        </w:rPr>
        <w:t>So</w:t>
      </w:r>
      <w:proofErr w:type="gramEnd"/>
      <w:r>
        <w:rPr>
          <w:rFonts w:ascii="Verdana" w:hAnsi="Verdana"/>
        </w:rPr>
        <w:t xml:space="preserve"> we really should wait for the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 xml:space="preserve">() function to finish. Since that is a process, </w:t>
      </w:r>
      <w:proofErr w:type="spellStart"/>
      <w:r>
        <w:rPr>
          <w:rFonts w:ascii="Verdana" w:hAnsi="Verdana"/>
        </w:rPr>
        <w:t>lets</w:t>
      </w:r>
      <w:proofErr w:type="spellEnd"/>
      <w:r>
        <w:rPr>
          <w:rFonts w:ascii="Verdana" w:hAnsi="Verdana"/>
        </w:rPr>
        <w:t xml:space="preserve"> start with storing the promise object into a constant: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A927B9" w:rsidRPr="00A97A9C" w14:paraId="025F3203" w14:textId="77777777" w:rsidTr="00B048A3">
        <w:tc>
          <w:tcPr>
            <w:tcW w:w="10189" w:type="dxa"/>
          </w:tcPr>
          <w:p w14:paraId="0598BBF8" w14:textId="77777777" w:rsidR="00A927B9" w:rsidRPr="00BD1C3D" w:rsidRDefault="00A927B9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(function(</w:t>
            </w:r>
            <w:proofErr w:type="spellStart"/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){</w:t>
            </w:r>
          </w:p>
          <w:p w14:paraId="4F6FCEF7" w14:textId="6EE633E9" w:rsidR="00A927B9" w:rsidRPr="00BD1C3D" w:rsidRDefault="00A927B9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let </w:t>
            </w:r>
            <w:proofErr w:type="spellStart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newName</w:t>
            </w:r>
            <w:proofErr w:type="spellEnd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=</w:t>
            </w:r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proofErr w:type="gramStart"/>
            <w:r w:rsidR="00BD1C3D"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F63CA93" w14:textId="77777777" w:rsidR="00A927B9" w:rsidRPr="00A97A9C" w:rsidRDefault="00A927B9" w:rsidP="00B048A3">
            <w:pPr>
              <w:rPr>
                <w:rFonts w:ascii="Verdana" w:hAnsi="Verdana"/>
              </w:rPr>
            </w:pPr>
            <w:r w:rsidRPr="00BD1C3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190E50F1" w14:textId="207213B0" w:rsidR="00A927B9" w:rsidRDefault="00A927B9" w:rsidP="00A927B9">
      <w:pPr>
        <w:spacing w:after="160" w:line="259" w:lineRule="auto"/>
        <w:ind w:left="360"/>
        <w:rPr>
          <w:rFonts w:ascii="Verdana" w:hAnsi="Verdana"/>
        </w:rPr>
      </w:pPr>
    </w:p>
    <w:p w14:paraId="536A06A0" w14:textId="77777777" w:rsidR="00AC2113" w:rsidRPr="002A5A5F" w:rsidRDefault="00AC2113" w:rsidP="00A927B9">
      <w:pPr>
        <w:spacing w:after="160" w:line="259" w:lineRule="auto"/>
        <w:ind w:left="360"/>
        <w:rPr>
          <w:rFonts w:ascii="Verdana" w:hAnsi="Verdana"/>
        </w:rPr>
      </w:pPr>
    </w:p>
    <w:p w14:paraId="5543FBB4" w14:textId="1AADB009" w:rsidR="00A927B9" w:rsidRPr="00A97A9C" w:rsidRDefault="00BD1C3D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This makes the code less complex, because now we can chain a then() method onto the </w:t>
      </w:r>
      <w:proofErr w:type="spellStart"/>
      <w:r>
        <w:rPr>
          <w:rFonts w:ascii="Verdana" w:hAnsi="Verdana"/>
        </w:rPr>
        <w:t>newName</w:t>
      </w:r>
      <w:proofErr w:type="spellEnd"/>
      <w:r>
        <w:rPr>
          <w:rFonts w:ascii="Verdana" w:hAnsi="Verdana"/>
        </w:rPr>
        <w:t xml:space="preserve"> which is a Promise object: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A927B9" w:rsidRPr="00A97A9C" w14:paraId="04D88407" w14:textId="77777777" w:rsidTr="00B048A3">
        <w:tc>
          <w:tcPr>
            <w:tcW w:w="10189" w:type="dxa"/>
          </w:tcPr>
          <w:p w14:paraId="2C1C042E" w14:textId="77777777" w:rsidR="00A927B9" w:rsidRPr="00DB5161" w:rsidRDefault="00A927B9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(function(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){</w:t>
            </w:r>
          </w:p>
          <w:p w14:paraId="49D91FBE" w14:textId="77777777" w:rsidR="00A927B9" w:rsidRPr="00DB5161" w:rsidRDefault="00A927B9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console.log(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properName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  <w:proofErr w:type="gram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9A39D5B" w14:textId="77777777" w:rsidR="00A927B9" w:rsidRPr="00A97A9C" w:rsidRDefault="00A927B9" w:rsidP="00B048A3">
            <w:pPr>
              <w:rPr>
                <w:rFonts w:ascii="Verdana" w:hAnsi="Verdana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014DBD77" w14:textId="77777777" w:rsidR="00A927B9" w:rsidRDefault="00A927B9" w:rsidP="00A927B9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EAE2F41" w14:textId="3DFA95AA" w:rsidR="006B555B" w:rsidRPr="00A97A9C" w:rsidRDefault="006B555B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 xml:space="preserve">With the then() method in place, all we </w:t>
      </w:r>
      <w:proofErr w:type="gramStart"/>
      <w:r>
        <w:rPr>
          <w:rFonts w:ascii="Verdana" w:hAnsi="Verdana"/>
        </w:rPr>
        <w:t>have to</w:t>
      </w:r>
      <w:proofErr w:type="gramEnd"/>
      <w:r>
        <w:rPr>
          <w:rFonts w:ascii="Verdana" w:hAnsi="Verdana"/>
        </w:rPr>
        <w:t xml:space="preserve"> do now is pass a function into the method to handle the data being returned from </w:t>
      </w:r>
      <w:proofErr w:type="spellStart"/>
      <w:r>
        <w:rPr>
          <w:rFonts w:ascii="Verdana" w:hAnsi="Verdana"/>
        </w:rPr>
        <w:t>properName</w:t>
      </w:r>
      <w:proofErr w:type="spellEnd"/>
      <w:r>
        <w:rPr>
          <w:rFonts w:ascii="Verdana" w:hAnsi="Verdana"/>
        </w:rPr>
        <w:t>():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B555B" w:rsidRPr="00A97A9C" w14:paraId="345F09D7" w14:textId="77777777" w:rsidTr="00B048A3">
        <w:tc>
          <w:tcPr>
            <w:tcW w:w="10189" w:type="dxa"/>
          </w:tcPr>
          <w:p w14:paraId="5B57B9F6" w14:textId="77777777" w:rsidR="006B555B" w:rsidRPr="00DB5161" w:rsidRDefault="006B555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(function(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){</w:t>
            </w:r>
          </w:p>
          <w:p w14:paraId="4F85FB0B" w14:textId="55AB4785" w:rsidR="006B555B" w:rsidRPr="00DB5161" w:rsidRDefault="006B555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console.log(</w:t>
            </w:r>
            <w:proofErr w:type="spellStart"/>
            <w:r w:rsidRPr="006B555B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br/>
              <w:t xml:space="preserve">      </w:t>
            </w:r>
            <w:proofErr w:type="spellStart"/>
            <w:r w:rsidRPr="006B555B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newName.then</w:t>
            </w:r>
            <w:proofErr w:type="spellEnd"/>
            <w:r w:rsidRPr="006B555B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  <w:proofErr w:type="gramStart"/>
            <w:r w:rsidRPr="006B555B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61FCA551" w14:textId="77777777" w:rsidR="006B555B" w:rsidRPr="00A97A9C" w:rsidRDefault="006B555B" w:rsidP="00B048A3">
            <w:pPr>
              <w:rPr>
                <w:rFonts w:ascii="Verdana" w:hAnsi="Verdana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3D0948C9" w14:textId="77777777" w:rsidR="006B555B" w:rsidRDefault="006B555B" w:rsidP="006B555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36DC252" w14:textId="1EA9F119" w:rsidR="006B555B" w:rsidRPr="00A97A9C" w:rsidRDefault="006B555B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proofErr w:type="gramStart"/>
      <w:r>
        <w:rPr>
          <w:rFonts w:ascii="Verdana" w:hAnsi="Verdana"/>
        </w:rPr>
        <w:t>Of course</w:t>
      </w:r>
      <w:proofErr w:type="gramEnd"/>
      <w:r>
        <w:rPr>
          <w:rFonts w:ascii="Verdana" w:hAnsi="Verdana"/>
        </w:rPr>
        <w:t xml:space="preserve"> we have to configure the function: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B555B" w:rsidRPr="00A97A9C" w14:paraId="2F870B99" w14:textId="77777777" w:rsidTr="00B048A3">
        <w:tc>
          <w:tcPr>
            <w:tcW w:w="10189" w:type="dxa"/>
          </w:tcPr>
          <w:p w14:paraId="34C49F0D" w14:textId="77777777" w:rsidR="006B555B" w:rsidRPr="00DB5161" w:rsidRDefault="006B555B" w:rsidP="00B048A3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(function(</w:t>
            </w:r>
            <w:proofErr w:type="spellStart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){</w:t>
            </w:r>
          </w:p>
          <w:p w14:paraId="28C12594" w14:textId="70DA80D3" w:rsidR="00516A5D" w:rsidRPr="00516A5D" w:rsidRDefault="006B555B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="00516A5D"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newName.then</w:t>
            </w:r>
            <w:proofErr w:type="spellEnd"/>
            <w:r w:rsidR="00516A5D"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r w:rsidR="00516A5D"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function(</w:t>
            </w:r>
            <w:proofErr w:type="spellStart"/>
            <w:r w:rsidR="00516A5D"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finalName</w:t>
            </w:r>
            <w:proofErr w:type="spellEnd"/>
            <w:r w:rsidR="00516A5D"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){</w:t>
            </w:r>
          </w:p>
          <w:p w14:paraId="14CB5A30" w14:textId="77777777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ab/>
            </w: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ab/>
              <w:t>console.log(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finalName</w:t>
            </w:r>
            <w:proofErr w:type="spellEnd"/>
            <w:proofErr w:type="gram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761698B3" w14:textId="584F987C" w:rsidR="006B555B" w:rsidRPr="00DB5161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ab/>
              <w:t>}</w:t>
            </w: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</w:p>
          <w:p w14:paraId="5BED0935" w14:textId="77777777" w:rsidR="006B555B" w:rsidRPr="00A97A9C" w:rsidRDefault="006B555B" w:rsidP="00B048A3">
            <w:pPr>
              <w:rPr>
                <w:rFonts w:ascii="Verdana" w:hAnsi="Verdana"/>
              </w:rPr>
            </w:pPr>
            <w:r w:rsidRPr="00DB516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6AD4C226" w14:textId="77777777" w:rsidR="006B555B" w:rsidRDefault="006B555B" w:rsidP="006B555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C406559" w14:textId="2BDC2561" w:rsidR="006B555B" w:rsidRPr="00A97A9C" w:rsidRDefault="00516A5D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With arrow functions: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B555B" w:rsidRPr="00A97A9C" w14:paraId="16F41B6B" w14:textId="77777777" w:rsidTr="00B048A3">
        <w:tc>
          <w:tcPr>
            <w:tcW w:w="10189" w:type="dxa"/>
          </w:tcPr>
          <w:p w14:paraId="71D3CE03" w14:textId="3BA3021C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659339DB" w14:textId="77777777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 xml:space="preserve">let 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newName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proofErr w:type="gram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C1F6EA2" w14:textId="77777777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newName.then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finalName</w:t>
            </w:r>
            <w:proofErr w:type="spellEnd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3CE42228" w14:textId="77777777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console.log(</w:t>
            </w:r>
            <w:proofErr w:type="spell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finalName</w:t>
            </w:r>
            <w:proofErr w:type="spellEnd"/>
            <w:proofErr w:type="gramStart"/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6FF2230" w14:textId="77777777" w:rsidR="00516A5D" w:rsidRPr="00516A5D" w:rsidRDefault="00516A5D" w:rsidP="00516A5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});</w:t>
            </w:r>
          </w:p>
          <w:p w14:paraId="3E27C66D" w14:textId="54CF541E" w:rsidR="006B555B" w:rsidRPr="00A97A9C" w:rsidRDefault="00516A5D" w:rsidP="00516A5D">
            <w:pPr>
              <w:rPr>
                <w:rFonts w:ascii="Verdana" w:hAnsi="Verdana"/>
              </w:rPr>
            </w:pPr>
            <w:r w:rsidRPr="00516A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2DCC86DA" w14:textId="77777777" w:rsidR="006B555B" w:rsidRDefault="006B555B" w:rsidP="006B555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DB4AA71" w14:textId="1ECE4423" w:rsidR="006B555B" w:rsidRPr="00A97A9C" w:rsidRDefault="00304CE1" w:rsidP="00114255">
      <w:pPr>
        <w:pStyle w:val="ListParagraph"/>
        <w:numPr>
          <w:ilvl w:val="0"/>
          <w:numId w:val="21"/>
        </w:numPr>
        <w:spacing w:after="160" w:line="259" w:lineRule="auto"/>
        <w:rPr>
          <w:rFonts w:ascii="Verdana" w:hAnsi="Verdana"/>
        </w:rPr>
      </w:pPr>
      <w:r>
        <w:rPr>
          <w:rFonts w:ascii="Verdana" w:hAnsi="Verdana"/>
        </w:rPr>
        <w:t>Without the intermediary variable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0189"/>
      </w:tblGrid>
      <w:tr w:rsidR="006B555B" w:rsidRPr="00A97A9C" w14:paraId="6382EDC2" w14:textId="77777777" w:rsidTr="00B048A3">
        <w:tc>
          <w:tcPr>
            <w:tcW w:w="10189" w:type="dxa"/>
          </w:tcPr>
          <w:p w14:paraId="25814C50" w14:textId="64A2239A" w:rsidR="00304CE1" w:rsidRPr="00304CE1" w:rsidRDefault="00304CE1" w:rsidP="00304C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lcNames.forEach</w:t>
            </w:r>
            <w:proofErr w:type="spellEnd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6C595561" w14:textId="77777777" w:rsidR="00304CE1" w:rsidRPr="00304CE1" w:rsidRDefault="00304CE1" w:rsidP="00304C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properName</w:t>
            </w:r>
            <w:proofErr w:type="spellEnd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eachName</w:t>
            </w:r>
            <w:proofErr w:type="spellEnd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3A2D4C8B" w14:textId="77777777" w:rsidR="00304CE1" w:rsidRPr="00304CE1" w:rsidRDefault="00304CE1" w:rsidP="00304C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.then(</w:t>
            </w: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finalName</w:t>
            </w:r>
            <w:proofErr w:type="spellEnd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76DE5652" w14:textId="77777777" w:rsidR="00304CE1" w:rsidRPr="00304CE1" w:rsidRDefault="00304CE1" w:rsidP="00304C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</w: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console.log(</w:t>
            </w:r>
            <w:proofErr w:type="spell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finalName</w:t>
            </w:r>
            <w:proofErr w:type="spellEnd"/>
            <w:proofErr w:type="gramStart"/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AA28239" w14:textId="77777777" w:rsidR="00304CE1" w:rsidRPr="00304CE1" w:rsidRDefault="00304CE1" w:rsidP="00304C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ab/>
              <w:t>});</w:t>
            </w:r>
          </w:p>
          <w:p w14:paraId="28A881A9" w14:textId="576A970D" w:rsidR="006B555B" w:rsidRPr="00A97A9C" w:rsidRDefault="00304CE1" w:rsidP="00304CE1">
            <w:pPr>
              <w:rPr>
                <w:rFonts w:ascii="Verdana" w:hAnsi="Verdana"/>
              </w:rPr>
            </w:pPr>
            <w:r w:rsidRPr="00304CE1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30E8229D" w14:textId="77777777" w:rsidR="006B555B" w:rsidRDefault="006B555B" w:rsidP="006B555B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B143814" w14:textId="7CC01D4A" w:rsidR="00DB5161" w:rsidRDefault="00DB5161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1309033" w14:textId="75B7EBA7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BD851A4" w14:textId="24C0D0AE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4125D5C" w14:textId="1F94441A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6055D55" w14:textId="48A4B800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233AD1E" w14:textId="37155625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896A3E1" w14:textId="5619D1CB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7923788" w14:textId="3D72A70D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27F7F80" w14:textId="68D870BF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26A39A2" w14:textId="77777777" w:rsidR="00BD379F" w:rsidRDefault="00BD379F" w:rsidP="006A0806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2DD940B" w14:textId="35716D22" w:rsidR="00BD379F" w:rsidRPr="005D52CF" w:rsidRDefault="00BD379F" w:rsidP="00BD379F">
      <w:pPr>
        <w:pStyle w:val="ListParagraph"/>
        <w:spacing w:after="160" w:line="259" w:lineRule="auto"/>
        <w:ind w:left="720"/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</w:pPr>
      <w:r w:rsidRPr="005D52CF"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lastRenderedPageBreak/>
        <w:t xml:space="preserve">Appendix </w:t>
      </w:r>
      <w:r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>B</w:t>
      </w:r>
      <w:r w:rsidRPr="005D52CF"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 xml:space="preserve"> – </w:t>
      </w:r>
      <w:proofErr w:type="spellStart"/>
      <w:r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>Promisses</w:t>
      </w:r>
      <w:proofErr w:type="spellEnd"/>
      <w:r>
        <w:rPr>
          <w:rFonts w:asciiTheme="minorHAnsi" w:eastAsiaTheme="majorEastAsia" w:hAnsiTheme="minorHAnsi" w:cstheme="minorHAnsi"/>
          <w:b/>
          <w:color w:val="DA3467"/>
          <w:spacing w:val="15"/>
          <w:sz w:val="44"/>
          <w:szCs w:val="40"/>
        </w:rPr>
        <w:t xml:space="preserve"> Compared to Observables</w:t>
      </w:r>
    </w:p>
    <w:p w14:paraId="59851335" w14:textId="77777777" w:rsidR="00BD379F" w:rsidRPr="005D52C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90A575C" w14:textId="17A646CD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A Promise handles one set of data, it emits just that data. The data can be any data type including </w:t>
      </w:r>
      <w:proofErr w:type="gramStart"/>
      <w:r>
        <w:rPr>
          <w:rFonts w:ascii="Verdana" w:hAnsi="Verdana"/>
        </w:rPr>
        <w:t>objects</w:t>
      </w:r>
      <w:proofErr w:type="gramEnd"/>
      <w:r>
        <w:rPr>
          <w:rFonts w:ascii="Verdana" w:hAnsi="Verdana"/>
        </w:rPr>
        <w:t xml:space="preserve"> but the Promise is done after the resolve or reject methods are completed. </w:t>
      </w:r>
    </w:p>
    <w:p w14:paraId="60F6F226" w14:textId="5EE40216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C30E573" w14:textId="685FFD1C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On the other </w:t>
      </w:r>
      <w:proofErr w:type="gramStart"/>
      <w:r>
        <w:rPr>
          <w:rFonts w:ascii="Verdana" w:hAnsi="Verdana"/>
        </w:rPr>
        <w:t>hand</w:t>
      </w:r>
      <w:proofErr w:type="gramEnd"/>
      <w:r>
        <w:rPr>
          <w:rFonts w:ascii="Verdana" w:hAnsi="Verdana"/>
        </w:rPr>
        <w:t xml:space="preserve"> an Observable can handle multiple emissions. An observer will continue to receive data until the Observable encounters an error or a complete event. Observables can therefore handle streams of data.</w:t>
      </w:r>
    </w:p>
    <w:p w14:paraId="457DFBAE" w14:textId="1548127B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8F9BCB9" w14:textId="32A8930A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>A Promise cannot be canceled but an observer can decide to not listen anymore for values emitted by the observable.</w:t>
      </w:r>
      <w:r w:rsidR="008B7B72">
        <w:rPr>
          <w:rFonts w:ascii="Verdana" w:hAnsi="Verdana"/>
        </w:rPr>
        <w:t xml:space="preserve"> Although not a big difference, we can think of Promises as being eager, in terms of execution. On the other </w:t>
      </w:r>
      <w:proofErr w:type="gramStart"/>
      <w:r w:rsidR="008B7B72">
        <w:rPr>
          <w:rFonts w:ascii="Verdana" w:hAnsi="Verdana"/>
        </w:rPr>
        <w:t>hand</w:t>
      </w:r>
      <w:proofErr w:type="gramEnd"/>
      <w:r w:rsidR="008B7B72">
        <w:rPr>
          <w:rFonts w:ascii="Verdana" w:hAnsi="Verdana"/>
        </w:rPr>
        <w:t xml:space="preserve"> Observables are lazy. They only emit data if there is an active subscription.</w:t>
      </w:r>
    </w:p>
    <w:p w14:paraId="081DA221" w14:textId="7DCB4643" w:rsidR="008B7B72" w:rsidRDefault="008B7B72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5378B0" w14:textId="1AB31130" w:rsidR="006142A0" w:rsidRDefault="006142A0" w:rsidP="00BD379F">
      <w:pPr>
        <w:pStyle w:val="ListParagraph"/>
        <w:spacing w:after="160" w:line="259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Observables come with operators. This means that data can be modified before it gets to the recipient. </w:t>
      </w:r>
    </w:p>
    <w:p w14:paraId="5A624EDB" w14:textId="73571D8A" w:rsidR="00BD379F" w:rsidRDefault="00BD379F" w:rsidP="00BD379F">
      <w:pPr>
        <w:pStyle w:val="ListParagraph"/>
        <w:spacing w:after="160" w:line="259" w:lineRule="auto"/>
        <w:ind w:left="720"/>
        <w:rPr>
          <w:rFonts w:ascii="Verdana" w:hAnsi="Verdana"/>
          <w:b/>
          <w:bCs/>
        </w:rPr>
      </w:pPr>
    </w:p>
    <w:p w14:paraId="70152102" w14:textId="2F5E0D1E" w:rsidR="008B5AC5" w:rsidRDefault="008B5AC5" w:rsidP="00BD379F">
      <w:pPr>
        <w:pStyle w:val="ListParagraph"/>
        <w:spacing w:after="160" w:line="259" w:lineRule="auto"/>
        <w:ind w:left="720"/>
        <w:rPr>
          <w:rFonts w:ascii="Verdana" w:hAnsi="Verdana"/>
          <w:b/>
          <w:bCs/>
        </w:rPr>
      </w:pPr>
    </w:p>
    <w:p w14:paraId="410B600E" w14:textId="06F86762" w:rsidR="008B5AC5" w:rsidRPr="00943C15" w:rsidRDefault="008B5AC5" w:rsidP="008B5AC5">
      <w:pPr>
        <w:pStyle w:val="Heading1"/>
        <w:rPr>
          <w:color w:val="DA3467"/>
        </w:rPr>
      </w:pPr>
      <w:r>
        <w:rPr>
          <w:color w:val="DA3467"/>
        </w:rPr>
        <w:t>Appendix D – Part3 with Implicit Subscription</w:t>
      </w:r>
    </w:p>
    <w:p w14:paraId="6C70D0E6" w14:textId="77777777" w:rsidR="008B5AC5" w:rsidRPr="00AD4109" w:rsidRDefault="008B5AC5" w:rsidP="008B5AC5">
      <w:pPr>
        <w:rPr>
          <w:rFonts w:ascii="Verdana" w:hAnsi="Verdana"/>
        </w:rPr>
      </w:pPr>
    </w:p>
    <w:p w14:paraId="3F0B0343" w14:textId="77777777" w:rsidR="008B5AC5" w:rsidRDefault="008B5AC5" w:rsidP="008B5AC5">
      <w:pPr>
        <w:spacing w:after="160" w:line="259" w:lineRule="auto"/>
        <w:rPr>
          <w:rFonts w:ascii="Verdana" w:hAnsi="Verdana"/>
        </w:rPr>
      </w:pPr>
      <w:r>
        <w:t xml:space="preserve">For this part we will switch to where we have the three separate parts, Observable, </w:t>
      </w:r>
      <w:proofErr w:type="gramStart"/>
      <w:r>
        <w:t>Observer</w:t>
      </w:r>
      <w:proofErr w:type="gramEnd"/>
      <w:r>
        <w:t xml:space="preserve"> and the subscription between them. In the appendix, I will provide code that shows the other method of code construction, the one where we do the subscription implicitly.</w:t>
      </w:r>
    </w:p>
    <w:p w14:paraId="2488F6FC" w14:textId="77777777" w:rsidR="008B5AC5" w:rsidRPr="00536344" w:rsidRDefault="008B5AC5" w:rsidP="008B5AC5">
      <w:pPr>
        <w:spacing w:after="160" w:line="259" w:lineRule="auto"/>
        <w:rPr>
          <w:rFonts w:ascii="Verdana" w:hAnsi="Verdana"/>
        </w:rPr>
      </w:pPr>
    </w:p>
    <w:p w14:paraId="3577ECA0" w14:textId="77777777" w:rsidR="008B5AC5" w:rsidRPr="00536344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The observable can emit normal </w:t>
      </w:r>
      <w:proofErr w:type="gramStart"/>
      <w:r w:rsidRPr="002B3752">
        <w:rPr>
          <w:rFonts w:ascii="Verdana" w:hAnsi="Verdana"/>
        </w:rPr>
        <w:t>values</w:t>
      </w:r>
      <w:proofErr w:type="gramEnd"/>
      <w:r w:rsidRPr="002B3752">
        <w:rPr>
          <w:rFonts w:ascii="Verdana" w:hAnsi="Verdana"/>
        </w:rPr>
        <w:t xml:space="preserve"> but it can also tell the subscriber when it is done and also if an error occurred somewhere in the stream of data. The subscriber method </w:t>
      </w:r>
      <w:proofErr w:type="gramStart"/>
      <w:r w:rsidRPr="002B3752">
        <w:rPr>
          <w:rFonts w:ascii="Verdana" w:hAnsi="Verdana"/>
        </w:rPr>
        <w:t>has to</w:t>
      </w:r>
      <w:proofErr w:type="gramEnd"/>
      <w:r w:rsidRPr="002B3752">
        <w:rPr>
          <w:rFonts w:ascii="Verdana" w:hAnsi="Verdana"/>
        </w:rPr>
        <w:t xml:space="preserve"> be configured to handle any of these three situations: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396F6D6C" w14:textId="77777777" w:rsidTr="00A71DE1">
        <w:tc>
          <w:tcPr>
            <w:tcW w:w="9640" w:type="dxa"/>
          </w:tcPr>
          <w:p w14:paraId="54BD901D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 { </w:t>
            </w:r>
          </w:p>
          <w:p w14:paraId="074E8826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next(data) { </w:t>
            </w:r>
          </w:p>
          <w:p w14:paraId="6AC9C496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console.log(data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  <w:p w14:paraId="5987A3D4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</w:t>
            </w:r>
          </w:p>
          <w:p w14:paraId="43A4E73D" w14:textId="77777777" w:rsidR="008B5AC5" w:rsidRPr="004B2E18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complete() { </w:t>
            </w:r>
          </w:p>
          <w:p w14:paraId="2847E63B" w14:textId="77777777" w:rsidR="008B5AC5" w:rsidRPr="004B2E18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console.log("done"</w:t>
            </w:r>
            <w:proofErr w:type="gramStart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69581B74" w14:textId="77777777" w:rsidR="008B5AC5" w:rsidRPr="004B2E18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},</w:t>
            </w:r>
          </w:p>
          <w:p w14:paraId="74222FEB" w14:textId="77777777" w:rsidR="008B5AC5" w:rsidRPr="004B2E18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error(err) { </w:t>
            </w:r>
          </w:p>
          <w:p w14:paraId="5E953119" w14:textId="77777777" w:rsidR="008B5AC5" w:rsidRPr="004B2E18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console.log("An error </w:t>
            </w:r>
            <w:proofErr w:type="spellStart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occured</w:t>
            </w:r>
            <w:proofErr w:type="spellEnd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" + err</w:t>
            </w:r>
            <w:proofErr w:type="gramStart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1C89671F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B2E18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5E45DE56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 );</w:t>
            </w:r>
          </w:p>
        </w:tc>
      </w:tr>
    </w:tbl>
    <w:p w14:paraId="02C59C75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20FEE45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</w:p>
    <w:p w14:paraId="6834CEFE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CF5D5D7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E1984B5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404C0F1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</w:p>
    <w:p w14:paraId="456A7EF8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</w:p>
    <w:p w14:paraId="2195CA62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</w:p>
    <w:p w14:paraId="0A81E6B9" w14:textId="77777777" w:rsidR="008B5AC5" w:rsidRPr="00CF71F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2B3752">
        <w:rPr>
          <w:rFonts w:ascii="Verdana" w:hAnsi="Verdana"/>
          <w:sz w:val="20"/>
          <w:szCs w:val="20"/>
        </w:rPr>
        <w:t xml:space="preserve">Note, there are some situations that do NOT complete for example a click on button on the DOM will never fire a </w:t>
      </w:r>
      <w:r w:rsidRPr="00DA19C2">
        <w:rPr>
          <w:rFonts w:ascii="Verdana" w:hAnsi="Verdana"/>
          <w:i/>
          <w:iCs/>
          <w:sz w:val="20"/>
          <w:szCs w:val="20"/>
        </w:rPr>
        <w:t>complete</w:t>
      </w:r>
      <w:r w:rsidRPr="002B3752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Yes, a button click is an observable that can be subscribed to.</w:t>
      </w:r>
    </w:p>
    <w:p w14:paraId="347D07DF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BA3C67C" w14:textId="77777777" w:rsidR="008B5AC5" w:rsidRPr="002B3752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With the subscriber now prepared to handle all three methods, lets test the </w:t>
      </w:r>
      <w:r w:rsidRPr="003E51FF">
        <w:rPr>
          <w:rFonts w:ascii="Courier New" w:hAnsi="Courier New" w:cs="Courier New"/>
          <w:b/>
          <w:bCs/>
          <w:sz w:val="20"/>
          <w:szCs w:val="20"/>
        </w:rPr>
        <w:t>complete()</w:t>
      </w:r>
      <w:r w:rsidRPr="002B3752">
        <w:rPr>
          <w:rFonts w:ascii="Verdana" w:hAnsi="Verdana"/>
        </w:rPr>
        <w:t xml:space="preserve"> function. This method does not pass data back, it is just a Boolean</w:t>
      </w:r>
      <w:r>
        <w:rPr>
          <w:rFonts w:ascii="Verdana" w:hAnsi="Verdana"/>
        </w:rPr>
        <w:t xml:space="preserve"> test on the other side</w:t>
      </w:r>
      <w:r w:rsidRPr="002B3752">
        <w:rPr>
          <w:rFonts w:ascii="Verdana" w:hAnsi="Verdana"/>
        </w:rPr>
        <w:t xml:space="preserve">. On the </w:t>
      </w:r>
      <w:r w:rsidRPr="005E5717">
        <w:rPr>
          <w:rFonts w:ascii="Verdana" w:hAnsi="Verdana"/>
          <w:i/>
          <w:iCs/>
        </w:rPr>
        <w:t>subscriber</w:t>
      </w:r>
      <w:r w:rsidRPr="002B3752">
        <w:rPr>
          <w:rFonts w:ascii="Verdana" w:hAnsi="Verdana"/>
        </w:rPr>
        <w:t xml:space="preserve"> side, you can add your message as we did in #1 above:</w:t>
      </w:r>
      <w:r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48F7CAEE" w14:textId="77777777" w:rsidTr="00A71DE1">
        <w:tc>
          <w:tcPr>
            <w:tcW w:w="9640" w:type="dxa"/>
          </w:tcPr>
          <w:p w14:paraId="1502600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("Skillsoft"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72AFCB5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s.complete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672D7183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55688C8D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26E4CE86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observable.subscribe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 { </w:t>
            </w:r>
          </w:p>
          <w:p w14:paraId="32D3A13B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next(data) { </w:t>
            </w:r>
          </w:p>
          <w:p w14:paraId="7BDD10E6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console.log(data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  <w:p w14:paraId="6ADE37CC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</w:t>
            </w:r>
          </w:p>
          <w:p w14:paraId="6A0F6AD8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complete() { </w:t>
            </w:r>
          </w:p>
          <w:p w14:paraId="6C82C34C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console.log("done"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  <w:p w14:paraId="6F8B2AD9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},</w:t>
            </w:r>
          </w:p>
        </w:tc>
      </w:tr>
    </w:tbl>
    <w:p w14:paraId="6530EF4A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158DA21" w14:textId="77777777" w:rsidR="008B5AC5" w:rsidRPr="00536344" w:rsidRDefault="008B5AC5" w:rsidP="008B5AC5">
      <w:pPr>
        <w:pStyle w:val="ListParagraph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  <w:r w:rsidRPr="00536344">
        <w:rPr>
          <w:rFonts w:ascii="Verdana" w:hAnsi="Verdana"/>
        </w:rPr>
        <w:br/>
      </w:r>
    </w:p>
    <w:p w14:paraId="68B4DB35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D4A7B6F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D6E42D8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A071322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7C76082B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7244D89" w14:textId="77777777" w:rsidR="008B5AC5" w:rsidRPr="00536344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>If an error did occur, depending on where the error occurred, you will get the error message but nothing else, the observable will be finished at that point: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5E98CBD1" w14:textId="77777777" w:rsidTr="00A71DE1">
        <w:tc>
          <w:tcPr>
            <w:tcW w:w="9640" w:type="dxa"/>
          </w:tcPr>
          <w:p w14:paraId="26BF5A9C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Observable((s)=&gt;{</w:t>
            </w:r>
          </w:p>
          <w:p w14:paraId="1603E45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("Hello"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E5BDD5C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("from"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547E0A6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s.error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("communication lost"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1820C10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("Skillsoft"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515676C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s.complete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 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512DA17B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26CFEC7D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1B04FE7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3F61840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30D2619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A7B2E34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2A83F4F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B918FF2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A4BED03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DD06B7A" w14:textId="77777777" w:rsidR="008B5AC5" w:rsidRPr="00536344" w:rsidRDefault="008B5AC5" w:rsidP="008B5AC5">
      <w:pPr>
        <w:pStyle w:val="ListParagraph"/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A more compact way to design </w:t>
      </w:r>
      <w:proofErr w:type="gramStart"/>
      <w:r w:rsidRPr="002B3752">
        <w:rPr>
          <w:rFonts w:ascii="Verdana" w:hAnsi="Verdana"/>
        </w:rPr>
        <w:t>your</w:t>
      </w:r>
      <w:proofErr w:type="gramEnd"/>
      <w:r w:rsidRPr="002B3752">
        <w:rPr>
          <w:rFonts w:ascii="Verdana" w:hAnsi="Verdana"/>
        </w:rPr>
        <w:t xml:space="preserve"> </w:t>
      </w:r>
      <w:r w:rsidRPr="003E51FF">
        <w:rPr>
          <w:rFonts w:ascii="Courier New" w:hAnsi="Courier New" w:cs="Courier New"/>
          <w:b/>
          <w:bCs/>
          <w:sz w:val="20"/>
          <w:szCs w:val="20"/>
        </w:rPr>
        <w:t>subscribe()</w:t>
      </w:r>
      <w:r w:rsidRPr="002B3752">
        <w:rPr>
          <w:rFonts w:ascii="Verdana" w:hAnsi="Verdana"/>
        </w:rPr>
        <w:t xml:space="preserve"> method is to use </w:t>
      </w:r>
      <w:r w:rsidRPr="005E5717">
        <w:rPr>
          <w:rFonts w:ascii="Verdana" w:hAnsi="Verdana"/>
          <w:i/>
          <w:iCs/>
        </w:rPr>
        <w:t>name : value</w:t>
      </w:r>
      <w:r w:rsidRPr="002B3752">
        <w:rPr>
          <w:rFonts w:ascii="Verdana" w:hAnsi="Verdana"/>
        </w:rPr>
        <w:t xml:space="preserve"> pairs, with the value side being a function: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08A3E7EC" w14:textId="77777777" w:rsidTr="00A71DE1">
        <w:tc>
          <w:tcPr>
            <w:tcW w:w="9640" w:type="dxa"/>
          </w:tcPr>
          <w:p w14:paraId="0FB7E391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cobservable.subscribe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 { </w:t>
            </w:r>
          </w:p>
          <w:p w14:paraId="1CA1E6A7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next : (data) =&gt; console.log(data),</w:t>
            </w:r>
          </w:p>
          <w:p w14:paraId="0A1A584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complete : () =&gt; console.log("done"), </w:t>
            </w:r>
          </w:p>
          <w:p w14:paraId="2FB8894F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error : (err) =&gt; console.log("An error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occured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" + err)</w:t>
            </w:r>
          </w:p>
          <w:p w14:paraId="5578716B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 );</w:t>
            </w:r>
          </w:p>
        </w:tc>
      </w:tr>
    </w:tbl>
    <w:p w14:paraId="1304F83E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0B41C25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</w:p>
    <w:p w14:paraId="58A88511" w14:textId="77777777" w:rsidR="008B5AC5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405BDE8" w14:textId="77777777" w:rsidR="008B5AC5" w:rsidRPr="002B3752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Remember the observable is best used when there is a stream of data, lets simulate that by implementing the </w:t>
      </w:r>
      <w:proofErr w:type="spellStart"/>
      <w:r w:rsidRPr="003E51FF">
        <w:rPr>
          <w:rFonts w:ascii="Courier New" w:hAnsi="Courier New" w:cs="Courier New"/>
          <w:b/>
          <w:bCs/>
          <w:sz w:val="20"/>
          <w:szCs w:val="20"/>
        </w:rPr>
        <w:t>setTimeout</w:t>
      </w:r>
      <w:proofErr w:type="spellEnd"/>
      <w:r w:rsidRPr="003E51FF">
        <w:rPr>
          <w:rFonts w:ascii="Courier New" w:hAnsi="Courier New" w:cs="Courier New"/>
          <w:b/>
          <w:bCs/>
          <w:sz w:val="20"/>
          <w:szCs w:val="20"/>
        </w:rPr>
        <w:t>()</w:t>
      </w:r>
      <w:r w:rsidRPr="002B3752">
        <w:rPr>
          <w:rFonts w:ascii="Verdana" w:hAnsi="Verdana"/>
        </w:rPr>
        <w:t xml:space="preserve"> method again:</w:t>
      </w:r>
      <w:r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5935"/>
        <w:gridCol w:w="3776"/>
      </w:tblGrid>
      <w:tr w:rsidR="008B5AC5" w:rsidRPr="00536344" w14:paraId="53762FF2" w14:textId="77777777" w:rsidTr="00A71DE1">
        <w:tc>
          <w:tcPr>
            <w:tcW w:w="5935" w:type="dxa"/>
          </w:tcPr>
          <w:p w14:paraId="7B535A3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Observable((s)=&gt;{</w:t>
            </w:r>
          </w:p>
          <w:p w14:paraId="47B940F5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("hello"),1000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28FDC16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("from"),2000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29F19AC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("Skillsoft"),3000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34CBC8FE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(()=&gt;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s.complete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(),4000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8EA860D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  <w:tc>
          <w:tcPr>
            <w:tcW w:w="3776" w:type="dxa"/>
          </w:tcPr>
          <w:p w14:paraId="28256908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//using traditional functions</w:t>
            </w:r>
          </w:p>
          <w:p w14:paraId="3E3B163F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observable = new Observable((s)=&gt;{</w:t>
            </w:r>
          </w:p>
          <w:p w14:paraId="7BD14D85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setTimeout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(function(){</w:t>
            </w:r>
          </w:p>
          <w:p w14:paraId="2797D0F8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    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s.next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("hello"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0638721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 xml:space="preserve">    },1000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);</w:t>
            </w:r>
            <w:proofErr w:type="gramEnd"/>
          </w:p>
          <w:p w14:paraId="3E7CC3F4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781A3B9D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16DFB09" w14:textId="77777777" w:rsidR="008B5AC5" w:rsidRPr="00536344" w:rsidRDefault="008B5AC5" w:rsidP="008B5AC5">
      <w:pPr>
        <w:spacing w:after="160" w:line="259" w:lineRule="auto"/>
        <w:ind w:left="720"/>
        <w:rPr>
          <w:rFonts w:ascii="Verdana" w:hAnsi="Verdana"/>
        </w:rPr>
      </w:pPr>
      <w:r w:rsidRPr="002B3752">
        <w:rPr>
          <w:rFonts w:ascii="Verdana" w:hAnsi="Verdana"/>
        </w:rPr>
        <w:t xml:space="preserve">Remember the observable is best used when there is a stream of data, lets simulate that by implementing the </w:t>
      </w:r>
      <w:proofErr w:type="spellStart"/>
      <w:r w:rsidRPr="003E51FF">
        <w:rPr>
          <w:rFonts w:ascii="Courier New" w:hAnsi="Courier New" w:cs="Courier New"/>
          <w:b/>
          <w:bCs/>
          <w:sz w:val="20"/>
          <w:szCs w:val="20"/>
        </w:rPr>
        <w:t>setTimeout</w:t>
      </w:r>
      <w:proofErr w:type="spellEnd"/>
      <w:r w:rsidRPr="003E51FF">
        <w:rPr>
          <w:rFonts w:ascii="Courier New" w:hAnsi="Courier New" w:cs="Courier New"/>
          <w:b/>
          <w:bCs/>
          <w:sz w:val="20"/>
          <w:szCs w:val="20"/>
        </w:rPr>
        <w:t>()</w:t>
      </w:r>
      <w:r w:rsidRPr="002B3752">
        <w:rPr>
          <w:rFonts w:ascii="Verdana" w:hAnsi="Verdana"/>
        </w:rPr>
        <w:t xml:space="preserve"> method again:</w:t>
      </w:r>
      <w:r w:rsidRPr="00536344">
        <w:rPr>
          <w:rFonts w:ascii="Verdana" w:hAnsi="Verdana"/>
        </w:rPr>
        <w:t xml:space="preserve"> </w:t>
      </w:r>
    </w:p>
    <w:p w14:paraId="13444BA2" w14:textId="77777777" w:rsidR="008B5AC5" w:rsidRPr="00536344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lastRenderedPageBreak/>
        <w:t xml:space="preserve">One of the biggest features of observables is it’s set of operators. For </w:t>
      </w:r>
      <w:proofErr w:type="gramStart"/>
      <w:r w:rsidRPr="002B3752">
        <w:rPr>
          <w:rFonts w:ascii="Verdana" w:hAnsi="Verdana"/>
        </w:rPr>
        <w:t>example</w:t>
      </w:r>
      <w:proofErr w:type="gramEnd"/>
      <w:r w:rsidRPr="002B3752">
        <w:rPr>
          <w:rFonts w:ascii="Verdana" w:hAnsi="Verdana"/>
        </w:rPr>
        <w:t xml:space="preserve"> the </w:t>
      </w:r>
      <w:r w:rsidRPr="002B3752">
        <w:rPr>
          <w:rFonts w:ascii="Verdana" w:hAnsi="Verdana"/>
          <w:i/>
          <w:iCs/>
        </w:rPr>
        <w:t>of</w:t>
      </w:r>
      <w:r w:rsidRPr="002B3752">
        <w:rPr>
          <w:rFonts w:ascii="Verdana" w:hAnsi="Verdana"/>
        </w:rPr>
        <w:t xml:space="preserve"> operator can be used to create an observable based on values you pass to it. You would have to specifically import this operator then implement it: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5EE8F111" w14:textId="77777777" w:rsidTr="00A71DE1">
        <w:tc>
          <w:tcPr>
            <w:tcW w:w="9640" w:type="dxa"/>
          </w:tcPr>
          <w:p w14:paraId="3E1644A4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of } from '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775429A8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</w:t>
            </w:r>
          </w:p>
          <w:p w14:paraId="72CF0950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greeting = of("Hello", "from", "Skillsoft!")</w:t>
            </w:r>
          </w:p>
          <w:p w14:paraId="0BA548DD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</w:p>
        </w:tc>
      </w:tr>
    </w:tbl>
    <w:p w14:paraId="29750E84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eastAsiaTheme="majorEastAsia" w:hAnsi="Verdana" w:cs="Courier New"/>
        </w:rPr>
      </w:pPr>
    </w:p>
    <w:p w14:paraId="0ABAA2AA" w14:textId="77777777" w:rsidR="008B5AC5" w:rsidRPr="00536344" w:rsidRDefault="008B5AC5" w:rsidP="008B5AC5">
      <w:pPr>
        <w:pStyle w:val="ListParagraph"/>
        <w:ind w:firstLine="720"/>
        <w:rPr>
          <w:rFonts w:ascii="Verdana" w:eastAsiaTheme="majorEastAsia" w:hAnsi="Verdana" w:cs="Courier New"/>
        </w:rPr>
      </w:pPr>
    </w:p>
    <w:p w14:paraId="34FF1CE4" w14:textId="77777777" w:rsidR="008B5AC5" w:rsidRPr="000914FF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  <w:sz w:val="20"/>
          <w:szCs w:val="20"/>
        </w:rPr>
      </w:pPr>
      <w:r w:rsidRPr="000914FF">
        <w:rPr>
          <w:rFonts w:ascii="Verdana" w:hAnsi="Verdana"/>
          <w:sz w:val="20"/>
          <w:szCs w:val="20"/>
        </w:rPr>
        <w:t xml:space="preserve">At this point, </w:t>
      </w:r>
      <w:r w:rsidRPr="00CC676B">
        <w:rPr>
          <w:rFonts w:ascii="Verdana" w:hAnsi="Verdana"/>
          <w:i/>
          <w:iCs/>
          <w:sz w:val="20"/>
          <w:szCs w:val="20"/>
        </w:rPr>
        <w:t>greeting</w:t>
      </w:r>
      <w:r w:rsidRPr="000914FF">
        <w:rPr>
          <w:rFonts w:ascii="Verdana" w:hAnsi="Verdana"/>
          <w:sz w:val="20"/>
          <w:szCs w:val="20"/>
        </w:rPr>
        <w:t xml:space="preserve"> represents an Observable with all the features of an observable, including the data.</w:t>
      </w:r>
    </w:p>
    <w:p w14:paraId="3A041518" w14:textId="77777777" w:rsidR="008B5AC5" w:rsidRPr="002B3752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Since greeting has been converted into an observable via the </w:t>
      </w:r>
      <w:r w:rsidRPr="00CC676B">
        <w:rPr>
          <w:rFonts w:ascii="Verdana" w:hAnsi="Verdana"/>
          <w:i/>
          <w:iCs/>
        </w:rPr>
        <w:t>of</w:t>
      </w:r>
      <w:r w:rsidRPr="002B3752">
        <w:rPr>
          <w:rFonts w:ascii="Verdana" w:hAnsi="Verdana"/>
        </w:rPr>
        <w:t xml:space="preserve"> operator, we can subscribe to it. At the same </w:t>
      </w:r>
      <w:proofErr w:type="gramStart"/>
      <w:r w:rsidRPr="002B3752">
        <w:rPr>
          <w:rFonts w:ascii="Verdana" w:hAnsi="Verdana"/>
        </w:rPr>
        <w:t>time</w:t>
      </w:r>
      <w:proofErr w:type="gramEnd"/>
      <w:r w:rsidRPr="002B3752">
        <w:rPr>
          <w:rFonts w:ascii="Verdana" w:hAnsi="Verdana"/>
        </w:rPr>
        <w:t xml:space="preserve"> I want to concatenate all the values so I create a variable to hold the final sentence:</w:t>
      </w:r>
      <w:r w:rsidRPr="00536344">
        <w:rPr>
          <w:rFonts w:ascii="Verdana" w:hAnsi="Verdana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5CC9801A" w14:textId="77777777" w:rsidTr="00A71DE1">
        <w:tc>
          <w:tcPr>
            <w:tcW w:w="9640" w:type="dxa"/>
          </w:tcPr>
          <w:p w14:paraId="49AA116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let greet = 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";</w:t>
            </w:r>
            <w:proofErr w:type="gramEnd"/>
          </w:p>
          <w:p w14:paraId="1C69CA60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greeting = of("Hello", " from ", "Skillsoft!"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1857C53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greeting.subscribe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18FF3F84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greet += </w:t>
            </w:r>
            <w:proofErr w:type="spellStart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133469BF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39445CBB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0EA6525F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1DB2B139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6B459FB6" w14:textId="77777777" w:rsidR="008B5AC5" w:rsidRPr="00536344" w:rsidRDefault="008B5AC5" w:rsidP="008B5AC5">
      <w:pPr>
        <w:pStyle w:val="ListParagraph"/>
        <w:ind w:left="720"/>
        <w:rPr>
          <w:rFonts w:ascii="Verdana" w:hAnsi="Verdana"/>
        </w:rPr>
      </w:pPr>
      <w:r w:rsidRPr="00536344">
        <w:rPr>
          <w:rFonts w:ascii="Verdana" w:hAnsi="Verdana"/>
        </w:rPr>
        <w:br/>
      </w:r>
    </w:p>
    <w:p w14:paraId="690CF84F" w14:textId="77777777" w:rsidR="008B5AC5" w:rsidRPr="002B3752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 xml:space="preserve">All we </w:t>
      </w:r>
      <w:proofErr w:type="gramStart"/>
      <w:r w:rsidRPr="002B3752">
        <w:rPr>
          <w:rFonts w:ascii="Verdana" w:hAnsi="Verdana"/>
        </w:rPr>
        <w:t>have to</w:t>
      </w:r>
      <w:proofErr w:type="gramEnd"/>
      <w:r w:rsidRPr="002B3752">
        <w:rPr>
          <w:rFonts w:ascii="Verdana" w:hAnsi="Verdana"/>
        </w:rPr>
        <w:t xml:space="preserve"> do now is print greeting:</w:t>
      </w:r>
      <w:r w:rsidRPr="00536344">
        <w:rPr>
          <w:rFonts w:ascii="Verdana" w:hAnsi="Verdana"/>
        </w:rPr>
        <w:t xml:space="preserve"> </w:t>
      </w:r>
      <w:r w:rsidRPr="002B3752">
        <w:rPr>
          <w:rFonts w:ascii="Verdana" w:hAnsi="Verdana"/>
        </w:rPr>
        <w:t>This is all the code for this example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103D0CE4" w14:textId="77777777" w:rsidTr="00A71DE1">
        <w:tc>
          <w:tcPr>
            <w:tcW w:w="9640" w:type="dxa"/>
          </w:tcPr>
          <w:p w14:paraId="319EDDD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import { of } from '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rxjs</w:t>
            </w:r>
            <w:proofErr w:type="spellEnd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';</w:t>
            </w:r>
            <w:proofErr w:type="gramEnd"/>
          </w:p>
          <w:p w14:paraId="36B08314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let greet = 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";</w:t>
            </w:r>
            <w:proofErr w:type="gramEnd"/>
          </w:p>
          <w:p w14:paraId="2CA15C2D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const greeting = of("Hello", " from ", "Skillsoft!"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559EFE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greeting.subscribe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26547A29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greet += </w:t>
            </w:r>
            <w:proofErr w:type="spellStart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11DF2E32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39FBE997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  <w:highlight w:val="yellow"/>
              </w:rPr>
              <w:t>console.log(greet);</w:t>
            </w:r>
          </w:p>
        </w:tc>
      </w:tr>
    </w:tbl>
    <w:p w14:paraId="112441CD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eastAsiaTheme="majorEastAsia" w:hAnsi="Verdana" w:cs="Courier New"/>
        </w:rPr>
      </w:pPr>
    </w:p>
    <w:p w14:paraId="36FD0713" w14:textId="77777777" w:rsidR="008B5AC5" w:rsidRDefault="008B5AC5" w:rsidP="008B5AC5">
      <w:pPr>
        <w:spacing w:after="160" w:line="259" w:lineRule="auto"/>
        <w:ind w:left="720"/>
        <w:rPr>
          <w:rFonts w:ascii="Verdana" w:hAnsi="Verdana"/>
        </w:rPr>
      </w:pPr>
    </w:p>
    <w:p w14:paraId="2405472F" w14:textId="77777777" w:rsidR="008B5AC5" w:rsidRDefault="008B5AC5" w:rsidP="008B5AC5">
      <w:pPr>
        <w:spacing w:after="160" w:line="259" w:lineRule="auto"/>
        <w:ind w:left="720"/>
        <w:rPr>
          <w:rFonts w:ascii="Verdana" w:hAnsi="Verdana"/>
        </w:rPr>
      </w:pPr>
    </w:p>
    <w:p w14:paraId="7988A366" w14:textId="77777777" w:rsidR="008B5AC5" w:rsidRDefault="008B5AC5" w:rsidP="008B5AC5">
      <w:pPr>
        <w:spacing w:after="160" w:line="259" w:lineRule="auto"/>
        <w:ind w:left="720"/>
        <w:rPr>
          <w:rFonts w:ascii="Verdana" w:hAnsi="Verdana"/>
        </w:rPr>
      </w:pPr>
    </w:p>
    <w:p w14:paraId="09F16B48" w14:textId="77777777" w:rsidR="008B5AC5" w:rsidRPr="002B3752" w:rsidRDefault="008B5AC5" w:rsidP="008B5AC5">
      <w:pPr>
        <w:numPr>
          <w:ilvl w:val="0"/>
          <w:numId w:val="29"/>
        </w:numPr>
        <w:spacing w:after="160" w:line="259" w:lineRule="auto"/>
        <w:rPr>
          <w:rFonts w:ascii="Verdana" w:hAnsi="Verdana"/>
        </w:rPr>
      </w:pPr>
      <w:r w:rsidRPr="002B3752">
        <w:rPr>
          <w:rFonts w:ascii="Verdana" w:hAnsi="Verdana"/>
        </w:rPr>
        <w:t>(Optional) Here is a much shorter program that does the same thing</w:t>
      </w:r>
    </w:p>
    <w:tbl>
      <w:tblPr>
        <w:tblStyle w:val="TableGrid"/>
        <w:tblpPr w:leftFromText="180" w:rightFromText="180" w:vertAnchor="text" w:horzAnchor="margin" w:tblpXSpec="center" w:tblpY="-34"/>
        <w:tblW w:w="0" w:type="auto"/>
        <w:tblLook w:val="04A0" w:firstRow="1" w:lastRow="0" w:firstColumn="1" w:lastColumn="0" w:noHBand="0" w:noVBand="1"/>
      </w:tblPr>
      <w:tblGrid>
        <w:gridCol w:w="9640"/>
      </w:tblGrid>
      <w:tr w:rsidR="008B5AC5" w:rsidRPr="00536344" w14:paraId="409C465A" w14:textId="77777777" w:rsidTr="00A71DE1">
        <w:tc>
          <w:tcPr>
            <w:tcW w:w="9640" w:type="dxa"/>
          </w:tcPr>
          <w:p w14:paraId="0DAD59F0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let greet = "</w:t>
            </w:r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";</w:t>
            </w:r>
            <w:proofErr w:type="gramEnd"/>
          </w:p>
          <w:p w14:paraId="4E60092E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of("Hello", " from ", "Skillsoft!").subscribe(</w:t>
            </w:r>
            <w:proofErr w:type="spell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=&gt; {</w:t>
            </w:r>
          </w:p>
          <w:p w14:paraId="554CFE01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greet += </w:t>
            </w:r>
            <w:proofErr w:type="spellStart"/>
            <w:proofErr w:type="gramStart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val</w:t>
            </w:r>
            <w:proofErr w:type="spellEnd"/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;</w:t>
            </w:r>
            <w:proofErr w:type="gramEnd"/>
          </w:p>
          <w:p w14:paraId="05B95378" w14:textId="77777777" w:rsidR="008B5AC5" w:rsidRPr="00CF71F4" w:rsidRDefault="008B5AC5" w:rsidP="00A71DE1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  <w:p w14:paraId="31C3D3AC" w14:textId="77777777" w:rsidR="008B5AC5" w:rsidRPr="00536344" w:rsidRDefault="008B5AC5" w:rsidP="00A71DE1">
            <w:pPr>
              <w:rPr>
                <w:rFonts w:ascii="Verdana" w:eastAsiaTheme="majorEastAsia" w:hAnsi="Verdana" w:cs="Courier New"/>
                <w:b/>
                <w:bCs/>
              </w:rPr>
            </w:pPr>
            <w:r w:rsidRPr="00CF71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console.log(greet);</w:t>
            </w:r>
          </w:p>
        </w:tc>
      </w:tr>
    </w:tbl>
    <w:p w14:paraId="4643AE81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2D8A7377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337C6596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51FEAA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52A38B0F" w14:textId="77777777" w:rsidR="008B5AC5" w:rsidRPr="00536344" w:rsidRDefault="008B5AC5" w:rsidP="008B5AC5">
      <w:pPr>
        <w:pStyle w:val="ListParagraph"/>
        <w:spacing w:after="160" w:line="259" w:lineRule="auto"/>
        <w:ind w:left="720"/>
        <w:rPr>
          <w:rFonts w:ascii="Verdana" w:hAnsi="Verdana"/>
        </w:rPr>
      </w:pPr>
    </w:p>
    <w:p w14:paraId="462A0393" w14:textId="77777777" w:rsidR="008B5AC5" w:rsidRPr="00BD379F" w:rsidRDefault="008B5AC5" w:rsidP="00BD379F">
      <w:pPr>
        <w:pStyle w:val="ListParagraph"/>
        <w:spacing w:after="160" w:line="259" w:lineRule="auto"/>
        <w:ind w:left="720"/>
        <w:rPr>
          <w:rFonts w:ascii="Verdana" w:hAnsi="Verdana"/>
          <w:b/>
          <w:bCs/>
        </w:rPr>
      </w:pPr>
    </w:p>
    <w:sectPr w:rsidR="008B5AC5" w:rsidRPr="00BD379F" w:rsidSect="002C6F8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720" w:right="230" w:bottom="720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4338D" w14:textId="77777777" w:rsidR="004E08F9" w:rsidRDefault="004E08F9" w:rsidP="00AD44E6">
      <w:r>
        <w:separator/>
      </w:r>
    </w:p>
  </w:endnote>
  <w:endnote w:type="continuationSeparator" w:id="0">
    <w:p w14:paraId="47A48E91" w14:textId="77777777" w:rsidR="004E08F9" w:rsidRDefault="004E08F9" w:rsidP="00AD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 Book">
    <w:altName w:val="Arial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53D2" w14:textId="77777777" w:rsidR="00781F37" w:rsidRDefault="00191C2A" w:rsidP="001A733B">
    <w:pPr>
      <w:pStyle w:val="Footer"/>
      <w:tabs>
        <w:tab w:val="clear" w:pos="8640"/>
        <w:tab w:val="right" w:pos="9360"/>
      </w:tabs>
    </w:pPr>
    <w:r w:rsidRPr="00FE3BFA">
      <w:fldChar w:fldCharType="begin"/>
    </w:r>
    <w:r w:rsidRPr="00FE3BFA">
      <w:instrText xml:space="preserve"> PAGE   \* MERGEFORMAT </w:instrText>
    </w:r>
    <w:r w:rsidRPr="00FE3BFA">
      <w:fldChar w:fldCharType="separate"/>
    </w:r>
    <w:r w:rsidR="008128ED">
      <w:rPr>
        <w:noProof/>
      </w:rPr>
      <w:t>4</w:t>
    </w:r>
    <w:r w:rsidRPr="00FE3BFA">
      <w:fldChar w:fldCharType="end"/>
    </w:r>
    <w:r>
      <w:rPr>
        <w:b/>
        <w:bCs/>
        <w:noProof/>
      </w:rPr>
      <w:tab/>
    </w:r>
    <w:r w:rsidRPr="0033737B">
      <w:t xml:space="preserve">© </w:t>
    </w:r>
    <w:r w:rsidR="00705FA8">
      <w:t>Skillsoft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75B77" w14:textId="77777777" w:rsidR="00781F37" w:rsidRPr="00891B62" w:rsidRDefault="00191C2A" w:rsidP="001A733B">
    <w:pPr>
      <w:pStyle w:val="Footer"/>
      <w:tabs>
        <w:tab w:val="clear" w:pos="8640"/>
        <w:tab w:val="right" w:pos="9360"/>
      </w:tabs>
    </w:pPr>
    <w:r w:rsidRPr="0033737B">
      <w:t xml:space="preserve">© </w:t>
    </w:r>
    <w:r w:rsidR="0039392A">
      <w:t>Skillsoft</w:t>
    </w:r>
    <w:r>
      <w:tab/>
    </w:r>
    <w:r w:rsidRPr="00FE3BFA">
      <w:fldChar w:fldCharType="begin"/>
    </w:r>
    <w:r w:rsidRPr="00FE3BFA">
      <w:instrText xml:space="preserve"> PAGE   \* MERGEFORMAT </w:instrText>
    </w:r>
    <w:r w:rsidRPr="00FE3BFA">
      <w:fldChar w:fldCharType="separate"/>
    </w:r>
    <w:r w:rsidR="00D03978">
      <w:rPr>
        <w:noProof/>
      </w:rPr>
      <w:t>3</w:t>
    </w:r>
    <w:r w:rsidRPr="00FE3BF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58EBE" w14:textId="77777777" w:rsidR="00781F37" w:rsidRDefault="008A3081" w:rsidP="001A733B">
    <w:pPr>
      <w:pStyle w:val="Footer"/>
      <w:tabs>
        <w:tab w:val="clear" w:pos="8640"/>
        <w:tab w:val="right" w:pos="9360"/>
      </w:tabs>
    </w:pPr>
    <w:r w:rsidRPr="00031897">
      <w:rPr>
        <w:color w:val="FF0000"/>
      </w:rPr>
      <w:t xml:space="preserve">© </w:t>
    </w:r>
    <w:r w:rsidR="00A94D8E" w:rsidRPr="00031897">
      <w:rPr>
        <w:color w:val="FF0000"/>
      </w:rPr>
      <w:t>Skillsoft</w:t>
    </w:r>
    <w:r w:rsidRPr="00031897">
      <w:rPr>
        <w:color w:val="FF0000"/>
      </w:rPr>
      <w:t xml:space="preserve"> </w:t>
    </w:r>
    <w:r>
      <w:tab/>
    </w:r>
    <w:r w:rsidRPr="00FE3BFA">
      <w:fldChar w:fldCharType="begin"/>
    </w:r>
    <w:r w:rsidRPr="00FE3BFA">
      <w:instrText xml:space="preserve"> PAGE   \* MERGEFORMAT </w:instrText>
    </w:r>
    <w:r w:rsidRPr="00FE3BFA">
      <w:fldChar w:fldCharType="separate"/>
    </w:r>
    <w:r w:rsidR="00D03978">
      <w:rPr>
        <w:noProof/>
      </w:rPr>
      <w:t>1</w:t>
    </w:r>
    <w:r w:rsidRPr="00FE3BF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83A61" w14:textId="77777777" w:rsidR="004E08F9" w:rsidRDefault="004E08F9" w:rsidP="00AD44E6">
      <w:r>
        <w:separator/>
      </w:r>
    </w:p>
  </w:footnote>
  <w:footnote w:type="continuationSeparator" w:id="0">
    <w:p w14:paraId="0D051D10" w14:textId="77777777" w:rsidR="004E08F9" w:rsidRDefault="004E08F9" w:rsidP="00AD4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76BE5" w14:textId="77777777" w:rsidR="00781F37" w:rsidRPr="00A30EB5" w:rsidRDefault="00705FA8" w:rsidP="001A733B">
    <w:pPr>
      <w:pStyle w:val="Header"/>
      <w:tabs>
        <w:tab w:val="clear" w:pos="4680"/>
      </w:tabs>
    </w:pPr>
    <w:r>
      <w:t>Introduction to TypeScript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CCEA" w14:textId="2DA4C273" w:rsidR="00781F37" w:rsidRPr="00A30EB5" w:rsidRDefault="00000000" w:rsidP="001A733B">
    <w:pPr>
      <w:pStyle w:val="Header"/>
      <w:tabs>
        <w:tab w:val="clear" w:pos="4680"/>
      </w:tabs>
      <w:jc w:val="right"/>
    </w:pPr>
    <w:fldSimple w:instr=" STYLEREF Title \* MERGEFORMAT ">
      <w:r w:rsidR="00AB771E">
        <w:rPr>
          <w:noProof/>
        </w:rPr>
        <w:t>Introduction to Asynchronous JavaScript</w:t>
      </w:r>
    </w:fldSimple>
    <w:r w:rsidR="00191C2A" w:rsidRPr="00A30EB5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A81A" w14:textId="77777777" w:rsidR="00781F37" w:rsidRDefault="00000000" w:rsidP="001A733B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6192843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multilevel"/>
    <w:tmpl w:val="94F27B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oSpacing"/>
      <w:isLgl/>
      <w:lvlText w:val="%1.%2.%3.%4.%5.%6.%7.%8.%9."/>
      <w:lvlJc w:val="left"/>
      <w:pPr>
        <w:ind w:left="7200" w:hanging="1800"/>
      </w:pPr>
      <w:rPr>
        <w:rFonts w:hint="default"/>
      </w:rPr>
    </w:lvl>
  </w:abstractNum>
  <w:abstractNum w:abstractNumId="2" w15:restartNumberingAfterBreak="0">
    <w:nsid w:val="0105471B"/>
    <w:multiLevelType w:val="hybridMultilevel"/>
    <w:tmpl w:val="3112F052"/>
    <w:lvl w:ilvl="0" w:tplc="2A30EFE0">
      <w:start w:val="1"/>
      <w:numFmt w:val="decimal"/>
      <w:pStyle w:val="Table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8F72F7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D47E1"/>
    <w:multiLevelType w:val="hybridMultilevel"/>
    <w:tmpl w:val="57D88B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30B0B"/>
    <w:multiLevelType w:val="hybridMultilevel"/>
    <w:tmpl w:val="56B03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14604"/>
    <w:multiLevelType w:val="hybridMultilevel"/>
    <w:tmpl w:val="86EA5FF8"/>
    <w:lvl w:ilvl="0" w:tplc="0D2497B6">
      <w:start w:val="1"/>
      <w:numFmt w:val="decimal"/>
      <w:pStyle w:val="Callou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C5DEC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0A02E9"/>
    <w:multiLevelType w:val="hybridMultilevel"/>
    <w:tmpl w:val="09685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C0801"/>
    <w:multiLevelType w:val="hybridMultilevel"/>
    <w:tmpl w:val="7562BD0C"/>
    <w:lvl w:ilvl="0" w:tplc="29806C4C">
      <w:start w:val="1"/>
      <w:numFmt w:val="upperLetter"/>
      <w:pStyle w:val="AnswerChoice"/>
      <w:lvlText w:val="%1."/>
      <w:lvlJc w:val="left"/>
      <w:pPr>
        <w:ind w:left="1080" w:hanging="360"/>
      </w:pPr>
    </w:lvl>
    <w:lvl w:ilvl="1" w:tplc="D5304C3C" w:tentative="1">
      <w:start w:val="1"/>
      <w:numFmt w:val="lowerLetter"/>
      <w:lvlText w:val="%2."/>
      <w:lvlJc w:val="left"/>
      <w:pPr>
        <w:ind w:left="1800" w:hanging="360"/>
      </w:pPr>
    </w:lvl>
    <w:lvl w:ilvl="2" w:tplc="22988924" w:tentative="1">
      <w:start w:val="1"/>
      <w:numFmt w:val="lowerRoman"/>
      <w:lvlText w:val="%3."/>
      <w:lvlJc w:val="right"/>
      <w:pPr>
        <w:ind w:left="2520" w:hanging="180"/>
      </w:pPr>
    </w:lvl>
    <w:lvl w:ilvl="3" w:tplc="CFEC2120" w:tentative="1">
      <w:start w:val="1"/>
      <w:numFmt w:val="decimal"/>
      <w:lvlText w:val="%4."/>
      <w:lvlJc w:val="left"/>
      <w:pPr>
        <w:ind w:left="3240" w:hanging="360"/>
      </w:pPr>
    </w:lvl>
    <w:lvl w:ilvl="4" w:tplc="4EF21B3A" w:tentative="1">
      <w:start w:val="1"/>
      <w:numFmt w:val="lowerLetter"/>
      <w:lvlText w:val="%5."/>
      <w:lvlJc w:val="left"/>
      <w:pPr>
        <w:ind w:left="3960" w:hanging="360"/>
      </w:pPr>
    </w:lvl>
    <w:lvl w:ilvl="5" w:tplc="DE842E04" w:tentative="1">
      <w:start w:val="1"/>
      <w:numFmt w:val="lowerRoman"/>
      <w:lvlText w:val="%6."/>
      <w:lvlJc w:val="right"/>
      <w:pPr>
        <w:ind w:left="4680" w:hanging="180"/>
      </w:pPr>
    </w:lvl>
    <w:lvl w:ilvl="6" w:tplc="9FFCEFD4" w:tentative="1">
      <w:start w:val="1"/>
      <w:numFmt w:val="decimal"/>
      <w:lvlText w:val="%7."/>
      <w:lvlJc w:val="left"/>
      <w:pPr>
        <w:ind w:left="5400" w:hanging="360"/>
      </w:pPr>
    </w:lvl>
    <w:lvl w:ilvl="7" w:tplc="615C5D86" w:tentative="1">
      <w:start w:val="1"/>
      <w:numFmt w:val="lowerLetter"/>
      <w:lvlText w:val="%8."/>
      <w:lvlJc w:val="left"/>
      <w:pPr>
        <w:ind w:left="6120" w:hanging="360"/>
      </w:pPr>
    </w:lvl>
    <w:lvl w:ilvl="8" w:tplc="7684054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42C98"/>
    <w:multiLevelType w:val="hybridMultilevel"/>
    <w:tmpl w:val="86F4B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8780B"/>
    <w:multiLevelType w:val="hybridMultilevel"/>
    <w:tmpl w:val="BE60F5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F2ABB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B0D55"/>
    <w:multiLevelType w:val="hybridMultilevel"/>
    <w:tmpl w:val="A09C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4776A"/>
    <w:multiLevelType w:val="hybridMultilevel"/>
    <w:tmpl w:val="233E4D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C5E9C"/>
    <w:multiLevelType w:val="hybridMultilevel"/>
    <w:tmpl w:val="97840C7E"/>
    <w:lvl w:ilvl="0" w:tplc="BB240196">
      <w:numFmt w:val="bullet"/>
      <w:pStyle w:val="ListBullet2"/>
      <w:lvlText w:val="–"/>
      <w:lvlJc w:val="left"/>
      <w:pPr>
        <w:ind w:left="1080" w:hanging="720"/>
      </w:pPr>
      <w:rPr>
        <w:rFonts w:ascii="Gotham Book" w:eastAsia="Times New Roman" w:hAnsi="Gotham Book" w:cs="Times New Roman" w:hint="default"/>
      </w:rPr>
    </w:lvl>
    <w:lvl w:ilvl="1" w:tplc="838894CA">
      <w:numFmt w:val="bullet"/>
      <w:lvlText w:val="•"/>
      <w:lvlJc w:val="left"/>
      <w:pPr>
        <w:ind w:left="1440" w:hanging="360"/>
      </w:pPr>
      <w:rPr>
        <w:rFonts w:ascii="Calibri Light" w:eastAsiaTheme="majorEastAsia" w:hAnsi="Calibri Light" w:cstheme="maj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67A15"/>
    <w:multiLevelType w:val="hybridMultilevel"/>
    <w:tmpl w:val="233E4D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83410"/>
    <w:multiLevelType w:val="hybridMultilevel"/>
    <w:tmpl w:val="25CA0FE0"/>
    <w:lvl w:ilvl="0" w:tplc="6876089C">
      <w:numFmt w:val="bullet"/>
      <w:pStyle w:val="TableBullet"/>
      <w:lvlText w:val="•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B4F32"/>
    <w:multiLevelType w:val="hybridMultilevel"/>
    <w:tmpl w:val="56B03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F74C7"/>
    <w:multiLevelType w:val="multilevel"/>
    <w:tmpl w:val="EEFCC8B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ListNumbe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ListNumber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77D671B"/>
    <w:multiLevelType w:val="hybridMultilevel"/>
    <w:tmpl w:val="01DEE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651069"/>
    <w:multiLevelType w:val="hybridMultilevel"/>
    <w:tmpl w:val="3DFC6F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9302BC"/>
    <w:multiLevelType w:val="hybridMultilevel"/>
    <w:tmpl w:val="5F2451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14EFA"/>
    <w:multiLevelType w:val="hybridMultilevel"/>
    <w:tmpl w:val="233E4D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602CE"/>
    <w:multiLevelType w:val="hybridMultilevel"/>
    <w:tmpl w:val="75A0DAEE"/>
    <w:lvl w:ilvl="0" w:tplc="34BA36A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1A648B"/>
    <w:multiLevelType w:val="hybridMultilevel"/>
    <w:tmpl w:val="615EB894"/>
    <w:lvl w:ilvl="0" w:tplc="52DE67C8">
      <w:numFmt w:val="bullet"/>
      <w:lvlText w:val="–"/>
      <w:lvlJc w:val="left"/>
      <w:pPr>
        <w:ind w:left="1080" w:hanging="720"/>
      </w:pPr>
      <w:rPr>
        <w:rFonts w:ascii="Gotham Book" w:eastAsia="Times New Roman" w:hAnsi="Gotham Book" w:cs="Times New Roman" w:hint="default"/>
      </w:rPr>
    </w:lvl>
    <w:lvl w:ilvl="1" w:tplc="B2C47792">
      <w:numFmt w:val="bullet"/>
      <w:pStyle w:val="ListBullet3"/>
      <w:lvlText w:val="•"/>
      <w:lvlJc w:val="left"/>
      <w:pPr>
        <w:ind w:left="1440" w:hanging="360"/>
      </w:pPr>
      <w:rPr>
        <w:rFonts w:ascii="Gotham Book" w:eastAsia="Times New Roman" w:hAnsi="Gotham Book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006C6E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D63AB"/>
    <w:multiLevelType w:val="hybridMultilevel"/>
    <w:tmpl w:val="01DEE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0632C8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163FE5"/>
    <w:multiLevelType w:val="hybridMultilevel"/>
    <w:tmpl w:val="09685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D02244"/>
    <w:multiLevelType w:val="hybridMultilevel"/>
    <w:tmpl w:val="233E4D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4C5680"/>
    <w:multiLevelType w:val="hybridMultilevel"/>
    <w:tmpl w:val="09685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95E6A"/>
    <w:multiLevelType w:val="hybridMultilevel"/>
    <w:tmpl w:val="84867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25C61"/>
    <w:multiLevelType w:val="hybridMultilevel"/>
    <w:tmpl w:val="A09C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826EE"/>
    <w:multiLevelType w:val="hybridMultilevel"/>
    <w:tmpl w:val="F8962724"/>
    <w:lvl w:ilvl="0" w:tplc="F2FAFF40">
      <w:start w:val="1"/>
      <w:numFmt w:val="bullet"/>
      <w:pStyle w:val="Callou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E409A8"/>
    <w:multiLevelType w:val="hybridMultilevel"/>
    <w:tmpl w:val="CEE83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34D73"/>
    <w:multiLevelType w:val="hybridMultilevel"/>
    <w:tmpl w:val="8EA28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0693">
    <w:abstractNumId w:val="0"/>
  </w:num>
  <w:num w:numId="2" w16cid:durableId="2124641866">
    <w:abstractNumId w:val="1"/>
  </w:num>
  <w:num w:numId="3" w16cid:durableId="1704095059">
    <w:abstractNumId w:val="24"/>
  </w:num>
  <w:num w:numId="4" w16cid:durableId="85352036">
    <w:abstractNumId w:val="15"/>
  </w:num>
  <w:num w:numId="5" w16cid:durableId="736174173">
    <w:abstractNumId w:val="25"/>
  </w:num>
  <w:num w:numId="6" w16cid:durableId="1100107122">
    <w:abstractNumId w:val="9"/>
  </w:num>
  <w:num w:numId="7" w16cid:durableId="1607615363">
    <w:abstractNumId w:val="34"/>
  </w:num>
  <w:num w:numId="8" w16cid:durableId="1934700554">
    <w:abstractNumId w:val="6"/>
  </w:num>
  <w:num w:numId="9" w16cid:durableId="867066622">
    <w:abstractNumId w:val="17"/>
  </w:num>
  <w:num w:numId="10" w16cid:durableId="1432165092">
    <w:abstractNumId w:val="2"/>
  </w:num>
  <w:num w:numId="11" w16cid:durableId="160198161">
    <w:abstractNumId w:val="19"/>
  </w:num>
  <w:num w:numId="12" w16cid:durableId="2146194099">
    <w:abstractNumId w:val="11"/>
  </w:num>
  <w:num w:numId="13" w16cid:durableId="1199274557">
    <w:abstractNumId w:val="27"/>
  </w:num>
  <w:num w:numId="14" w16cid:durableId="703673313">
    <w:abstractNumId w:val="4"/>
  </w:num>
  <w:num w:numId="15" w16cid:durableId="1104229290">
    <w:abstractNumId w:val="22"/>
  </w:num>
  <w:num w:numId="16" w16cid:durableId="1068309490">
    <w:abstractNumId w:val="33"/>
  </w:num>
  <w:num w:numId="17" w16cid:durableId="1245459633">
    <w:abstractNumId w:val="5"/>
  </w:num>
  <w:num w:numId="18" w16cid:durableId="1873373511">
    <w:abstractNumId w:val="13"/>
  </w:num>
  <w:num w:numId="19" w16cid:durableId="1751002407">
    <w:abstractNumId w:val="28"/>
  </w:num>
  <w:num w:numId="20" w16cid:durableId="1557470935">
    <w:abstractNumId w:val="16"/>
  </w:num>
  <w:num w:numId="21" w16cid:durableId="1885019827">
    <w:abstractNumId w:val="36"/>
  </w:num>
  <w:num w:numId="22" w16cid:durableId="287007182">
    <w:abstractNumId w:val="12"/>
  </w:num>
  <w:num w:numId="23" w16cid:durableId="1473912443">
    <w:abstractNumId w:val="32"/>
  </w:num>
  <w:num w:numId="24" w16cid:durableId="4791828">
    <w:abstractNumId w:val="26"/>
  </w:num>
  <w:num w:numId="25" w16cid:durableId="1879855505">
    <w:abstractNumId w:val="7"/>
  </w:num>
  <w:num w:numId="26" w16cid:durableId="1138569714">
    <w:abstractNumId w:val="3"/>
  </w:num>
  <w:num w:numId="27" w16cid:durableId="68768524">
    <w:abstractNumId w:val="10"/>
  </w:num>
  <w:num w:numId="28" w16cid:durableId="1136604089">
    <w:abstractNumId w:val="21"/>
  </w:num>
  <w:num w:numId="29" w16cid:durableId="858930407">
    <w:abstractNumId w:val="20"/>
  </w:num>
  <w:num w:numId="30" w16cid:durableId="527333559">
    <w:abstractNumId w:val="35"/>
  </w:num>
  <w:num w:numId="31" w16cid:durableId="851260296">
    <w:abstractNumId w:val="30"/>
  </w:num>
  <w:num w:numId="32" w16cid:durableId="292758419">
    <w:abstractNumId w:val="23"/>
  </w:num>
  <w:num w:numId="33" w16cid:durableId="15621099">
    <w:abstractNumId w:val="14"/>
  </w:num>
  <w:num w:numId="34" w16cid:durableId="967398532">
    <w:abstractNumId w:val="31"/>
  </w:num>
  <w:num w:numId="35" w16cid:durableId="1722513560">
    <w:abstractNumId w:val="8"/>
  </w:num>
  <w:num w:numId="36" w16cid:durableId="55202576">
    <w:abstractNumId w:val="29"/>
  </w:num>
  <w:num w:numId="37" w16cid:durableId="1752434908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17"/>
    <w:rsid w:val="00003C24"/>
    <w:rsid w:val="00003E13"/>
    <w:rsid w:val="000066C2"/>
    <w:rsid w:val="00010034"/>
    <w:rsid w:val="0001356D"/>
    <w:rsid w:val="00031897"/>
    <w:rsid w:val="000327CC"/>
    <w:rsid w:val="00035138"/>
    <w:rsid w:val="00050452"/>
    <w:rsid w:val="000524B2"/>
    <w:rsid w:val="0006561B"/>
    <w:rsid w:val="00065AC5"/>
    <w:rsid w:val="00073736"/>
    <w:rsid w:val="00077788"/>
    <w:rsid w:val="00080A1A"/>
    <w:rsid w:val="000816C0"/>
    <w:rsid w:val="000844B1"/>
    <w:rsid w:val="00086D11"/>
    <w:rsid w:val="000914FF"/>
    <w:rsid w:val="000963CC"/>
    <w:rsid w:val="000A1BE7"/>
    <w:rsid w:val="000A72AA"/>
    <w:rsid w:val="000B35B1"/>
    <w:rsid w:val="000B4CB0"/>
    <w:rsid w:val="000B5632"/>
    <w:rsid w:val="000C0DF3"/>
    <w:rsid w:val="000C608D"/>
    <w:rsid w:val="000C69A8"/>
    <w:rsid w:val="000C796F"/>
    <w:rsid w:val="000D39C7"/>
    <w:rsid w:val="000D4531"/>
    <w:rsid w:val="000D4785"/>
    <w:rsid w:val="000D7EC2"/>
    <w:rsid w:val="000E44C3"/>
    <w:rsid w:val="000E7E5B"/>
    <w:rsid w:val="000F1FE1"/>
    <w:rsid w:val="000F2553"/>
    <w:rsid w:val="000F3DA8"/>
    <w:rsid w:val="000F41E8"/>
    <w:rsid w:val="000F6217"/>
    <w:rsid w:val="000F6AA8"/>
    <w:rsid w:val="00100508"/>
    <w:rsid w:val="00104804"/>
    <w:rsid w:val="0010738B"/>
    <w:rsid w:val="00113D4D"/>
    <w:rsid w:val="00114255"/>
    <w:rsid w:val="00117460"/>
    <w:rsid w:val="001226D4"/>
    <w:rsid w:val="00122901"/>
    <w:rsid w:val="00126F4D"/>
    <w:rsid w:val="00130571"/>
    <w:rsid w:val="001328F7"/>
    <w:rsid w:val="00132EA9"/>
    <w:rsid w:val="001347F9"/>
    <w:rsid w:val="00134E62"/>
    <w:rsid w:val="001412FE"/>
    <w:rsid w:val="00147B8A"/>
    <w:rsid w:val="00154C8A"/>
    <w:rsid w:val="00160186"/>
    <w:rsid w:val="0016048D"/>
    <w:rsid w:val="001622AF"/>
    <w:rsid w:val="00165945"/>
    <w:rsid w:val="00165CE6"/>
    <w:rsid w:val="00170690"/>
    <w:rsid w:val="0018330A"/>
    <w:rsid w:val="00186F35"/>
    <w:rsid w:val="0019185B"/>
    <w:rsid w:val="00191C2A"/>
    <w:rsid w:val="001924E1"/>
    <w:rsid w:val="00194D76"/>
    <w:rsid w:val="001974D7"/>
    <w:rsid w:val="001A733B"/>
    <w:rsid w:val="001B2622"/>
    <w:rsid w:val="001B5B13"/>
    <w:rsid w:val="001C17D9"/>
    <w:rsid w:val="001C2B3A"/>
    <w:rsid w:val="001C5980"/>
    <w:rsid w:val="001C71A5"/>
    <w:rsid w:val="001D236F"/>
    <w:rsid w:val="001D2DA9"/>
    <w:rsid w:val="001D5235"/>
    <w:rsid w:val="001D702C"/>
    <w:rsid w:val="001E0B7E"/>
    <w:rsid w:val="001E79E5"/>
    <w:rsid w:val="001F50A9"/>
    <w:rsid w:val="002017A4"/>
    <w:rsid w:val="002019BF"/>
    <w:rsid w:val="00205454"/>
    <w:rsid w:val="00205871"/>
    <w:rsid w:val="00206AD9"/>
    <w:rsid w:val="002079B6"/>
    <w:rsid w:val="0021279E"/>
    <w:rsid w:val="00214028"/>
    <w:rsid w:val="002235D5"/>
    <w:rsid w:val="00227911"/>
    <w:rsid w:val="00232D1C"/>
    <w:rsid w:val="002369F0"/>
    <w:rsid w:val="0024101F"/>
    <w:rsid w:val="00243AFE"/>
    <w:rsid w:val="00246371"/>
    <w:rsid w:val="0025514D"/>
    <w:rsid w:val="0026690F"/>
    <w:rsid w:val="0027241F"/>
    <w:rsid w:val="0027602C"/>
    <w:rsid w:val="00290144"/>
    <w:rsid w:val="00291D1A"/>
    <w:rsid w:val="002941EE"/>
    <w:rsid w:val="00296E75"/>
    <w:rsid w:val="002A12AC"/>
    <w:rsid w:val="002A41A8"/>
    <w:rsid w:val="002A5A5F"/>
    <w:rsid w:val="002B15CE"/>
    <w:rsid w:val="002B19B7"/>
    <w:rsid w:val="002B44B4"/>
    <w:rsid w:val="002B6B25"/>
    <w:rsid w:val="002C6BC8"/>
    <w:rsid w:val="002C6F8D"/>
    <w:rsid w:val="002C725B"/>
    <w:rsid w:val="002C73EE"/>
    <w:rsid w:val="002C78ED"/>
    <w:rsid w:val="002D280E"/>
    <w:rsid w:val="002E52E2"/>
    <w:rsid w:val="002E748A"/>
    <w:rsid w:val="002F0512"/>
    <w:rsid w:val="002F0F4F"/>
    <w:rsid w:val="002F2420"/>
    <w:rsid w:val="002F2EBC"/>
    <w:rsid w:val="002F5B72"/>
    <w:rsid w:val="002F63D4"/>
    <w:rsid w:val="003013B5"/>
    <w:rsid w:val="00302FA1"/>
    <w:rsid w:val="00304CE1"/>
    <w:rsid w:val="00306099"/>
    <w:rsid w:val="00310DC0"/>
    <w:rsid w:val="00316689"/>
    <w:rsid w:val="00317607"/>
    <w:rsid w:val="00317B2D"/>
    <w:rsid w:val="003211E5"/>
    <w:rsid w:val="00322334"/>
    <w:rsid w:val="003226B2"/>
    <w:rsid w:val="00325A7D"/>
    <w:rsid w:val="00330282"/>
    <w:rsid w:val="0033154E"/>
    <w:rsid w:val="003350E1"/>
    <w:rsid w:val="00340A7C"/>
    <w:rsid w:val="0034467E"/>
    <w:rsid w:val="00351AE5"/>
    <w:rsid w:val="0035421B"/>
    <w:rsid w:val="0037288E"/>
    <w:rsid w:val="00372D64"/>
    <w:rsid w:val="00377B49"/>
    <w:rsid w:val="003837F9"/>
    <w:rsid w:val="00384164"/>
    <w:rsid w:val="00384B3E"/>
    <w:rsid w:val="003875D6"/>
    <w:rsid w:val="0039392A"/>
    <w:rsid w:val="00395D05"/>
    <w:rsid w:val="0039686B"/>
    <w:rsid w:val="00396F49"/>
    <w:rsid w:val="003972BD"/>
    <w:rsid w:val="003A1E97"/>
    <w:rsid w:val="003A25DD"/>
    <w:rsid w:val="003A613D"/>
    <w:rsid w:val="003A7C80"/>
    <w:rsid w:val="003B2E1C"/>
    <w:rsid w:val="003C1DC1"/>
    <w:rsid w:val="003C1F6C"/>
    <w:rsid w:val="003C50BB"/>
    <w:rsid w:val="003C6AC9"/>
    <w:rsid w:val="003D30C7"/>
    <w:rsid w:val="003D375C"/>
    <w:rsid w:val="003E31B7"/>
    <w:rsid w:val="003E51FF"/>
    <w:rsid w:val="003E751C"/>
    <w:rsid w:val="003F0222"/>
    <w:rsid w:val="00401662"/>
    <w:rsid w:val="00402772"/>
    <w:rsid w:val="00406232"/>
    <w:rsid w:val="004155B1"/>
    <w:rsid w:val="004236B7"/>
    <w:rsid w:val="00423A94"/>
    <w:rsid w:val="004256B5"/>
    <w:rsid w:val="00430868"/>
    <w:rsid w:val="00432BF4"/>
    <w:rsid w:val="0044115D"/>
    <w:rsid w:val="00441B25"/>
    <w:rsid w:val="004431A2"/>
    <w:rsid w:val="004508D5"/>
    <w:rsid w:val="00462195"/>
    <w:rsid w:val="00462F6A"/>
    <w:rsid w:val="00465577"/>
    <w:rsid w:val="00471B9E"/>
    <w:rsid w:val="0048081D"/>
    <w:rsid w:val="00484AFD"/>
    <w:rsid w:val="00486A1F"/>
    <w:rsid w:val="004931C4"/>
    <w:rsid w:val="00493214"/>
    <w:rsid w:val="00496C04"/>
    <w:rsid w:val="00496DE0"/>
    <w:rsid w:val="004A3894"/>
    <w:rsid w:val="004A7C14"/>
    <w:rsid w:val="004B2E18"/>
    <w:rsid w:val="004B30E7"/>
    <w:rsid w:val="004B449A"/>
    <w:rsid w:val="004C05B8"/>
    <w:rsid w:val="004C12A2"/>
    <w:rsid w:val="004D3E5B"/>
    <w:rsid w:val="004D4275"/>
    <w:rsid w:val="004E08F9"/>
    <w:rsid w:val="004E2ED1"/>
    <w:rsid w:val="004E757E"/>
    <w:rsid w:val="00502293"/>
    <w:rsid w:val="00502DDE"/>
    <w:rsid w:val="00503169"/>
    <w:rsid w:val="0050451A"/>
    <w:rsid w:val="005053DB"/>
    <w:rsid w:val="00513081"/>
    <w:rsid w:val="00514360"/>
    <w:rsid w:val="005151FA"/>
    <w:rsid w:val="00516A5D"/>
    <w:rsid w:val="00520EF3"/>
    <w:rsid w:val="0052389D"/>
    <w:rsid w:val="0052405B"/>
    <w:rsid w:val="00526F79"/>
    <w:rsid w:val="0053095B"/>
    <w:rsid w:val="00532BA5"/>
    <w:rsid w:val="00534BC9"/>
    <w:rsid w:val="00535705"/>
    <w:rsid w:val="005358CC"/>
    <w:rsid w:val="00536344"/>
    <w:rsid w:val="00542B10"/>
    <w:rsid w:val="00545F71"/>
    <w:rsid w:val="005563FE"/>
    <w:rsid w:val="005566DA"/>
    <w:rsid w:val="005602EF"/>
    <w:rsid w:val="005605D3"/>
    <w:rsid w:val="00560C60"/>
    <w:rsid w:val="00562071"/>
    <w:rsid w:val="00563F11"/>
    <w:rsid w:val="0056668D"/>
    <w:rsid w:val="0057677C"/>
    <w:rsid w:val="005776A7"/>
    <w:rsid w:val="00577F96"/>
    <w:rsid w:val="005839A8"/>
    <w:rsid w:val="00584836"/>
    <w:rsid w:val="00586672"/>
    <w:rsid w:val="005900EC"/>
    <w:rsid w:val="005943EC"/>
    <w:rsid w:val="00595C34"/>
    <w:rsid w:val="005A07FC"/>
    <w:rsid w:val="005A5CB1"/>
    <w:rsid w:val="005B4B59"/>
    <w:rsid w:val="005B538A"/>
    <w:rsid w:val="005C262D"/>
    <w:rsid w:val="005C2A52"/>
    <w:rsid w:val="005C4F38"/>
    <w:rsid w:val="005C4F59"/>
    <w:rsid w:val="005D0114"/>
    <w:rsid w:val="005D52CF"/>
    <w:rsid w:val="005E035D"/>
    <w:rsid w:val="005E06E7"/>
    <w:rsid w:val="005E2EB9"/>
    <w:rsid w:val="005E2FA0"/>
    <w:rsid w:val="005E4BFA"/>
    <w:rsid w:val="005E5717"/>
    <w:rsid w:val="005E6281"/>
    <w:rsid w:val="005E6DFA"/>
    <w:rsid w:val="005E79AE"/>
    <w:rsid w:val="005F601C"/>
    <w:rsid w:val="006011D9"/>
    <w:rsid w:val="00604CFC"/>
    <w:rsid w:val="00612720"/>
    <w:rsid w:val="006142A0"/>
    <w:rsid w:val="006173B3"/>
    <w:rsid w:val="00620D51"/>
    <w:rsid w:val="00621FAA"/>
    <w:rsid w:val="00623C6F"/>
    <w:rsid w:val="00627B25"/>
    <w:rsid w:val="00633F1B"/>
    <w:rsid w:val="00636F00"/>
    <w:rsid w:val="00637CDD"/>
    <w:rsid w:val="006424D4"/>
    <w:rsid w:val="0064743A"/>
    <w:rsid w:val="00654722"/>
    <w:rsid w:val="00661455"/>
    <w:rsid w:val="00666BF2"/>
    <w:rsid w:val="0067409E"/>
    <w:rsid w:val="006779AD"/>
    <w:rsid w:val="0068633E"/>
    <w:rsid w:val="00691C01"/>
    <w:rsid w:val="006A0806"/>
    <w:rsid w:val="006A1321"/>
    <w:rsid w:val="006A4AAC"/>
    <w:rsid w:val="006B1A10"/>
    <w:rsid w:val="006B4EBB"/>
    <w:rsid w:val="006B555B"/>
    <w:rsid w:val="006B6341"/>
    <w:rsid w:val="006C1D8E"/>
    <w:rsid w:val="006C2A01"/>
    <w:rsid w:val="006C3ADE"/>
    <w:rsid w:val="006C68D3"/>
    <w:rsid w:val="006D0778"/>
    <w:rsid w:val="006D0E33"/>
    <w:rsid w:val="006D1DE0"/>
    <w:rsid w:val="006D2C97"/>
    <w:rsid w:val="006E4F65"/>
    <w:rsid w:val="006E7702"/>
    <w:rsid w:val="006E7778"/>
    <w:rsid w:val="006F2521"/>
    <w:rsid w:val="006F5FEC"/>
    <w:rsid w:val="006F7106"/>
    <w:rsid w:val="006F7A87"/>
    <w:rsid w:val="0070048A"/>
    <w:rsid w:val="00701F00"/>
    <w:rsid w:val="00703421"/>
    <w:rsid w:val="00705FA8"/>
    <w:rsid w:val="00712A9F"/>
    <w:rsid w:val="00713839"/>
    <w:rsid w:val="00722BB5"/>
    <w:rsid w:val="007338AF"/>
    <w:rsid w:val="00740868"/>
    <w:rsid w:val="0074438D"/>
    <w:rsid w:val="00746755"/>
    <w:rsid w:val="007506E2"/>
    <w:rsid w:val="00752724"/>
    <w:rsid w:val="0075402D"/>
    <w:rsid w:val="00756BDE"/>
    <w:rsid w:val="007615D1"/>
    <w:rsid w:val="00764396"/>
    <w:rsid w:val="00764603"/>
    <w:rsid w:val="0076604F"/>
    <w:rsid w:val="007707CF"/>
    <w:rsid w:val="00770F25"/>
    <w:rsid w:val="00781FC2"/>
    <w:rsid w:val="00782CF4"/>
    <w:rsid w:val="007844A8"/>
    <w:rsid w:val="00797CE9"/>
    <w:rsid w:val="007A68D3"/>
    <w:rsid w:val="007A7D0B"/>
    <w:rsid w:val="007A7E73"/>
    <w:rsid w:val="007A7EC1"/>
    <w:rsid w:val="007B3FD4"/>
    <w:rsid w:val="007B5BB8"/>
    <w:rsid w:val="007B77B6"/>
    <w:rsid w:val="007C440A"/>
    <w:rsid w:val="007C66E3"/>
    <w:rsid w:val="007E1430"/>
    <w:rsid w:val="007E1CC9"/>
    <w:rsid w:val="007E271E"/>
    <w:rsid w:val="007E470A"/>
    <w:rsid w:val="007E49BD"/>
    <w:rsid w:val="007F3C2C"/>
    <w:rsid w:val="00801D7C"/>
    <w:rsid w:val="00805BF9"/>
    <w:rsid w:val="008073B9"/>
    <w:rsid w:val="00811734"/>
    <w:rsid w:val="008128ED"/>
    <w:rsid w:val="00815038"/>
    <w:rsid w:val="00816921"/>
    <w:rsid w:val="00816DFF"/>
    <w:rsid w:val="008175EF"/>
    <w:rsid w:val="00820A42"/>
    <w:rsid w:val="008214CF"/>
    <w:rsid w:val="00831CC2"/>
    <w:rsid w:val="00836D95"/>
    <w:rsid w:val="00852835"/>
    <w:rsid w:val="00856816"/>
    <w:rsid w:val="008702A1"/>
    <w:rsid w:val="008708C4"/>
    <w:rsid w:val="00874B5C"/>
    <w:rsid w:val="00880E01"/>
    <w:rsid w:val="008815CE"/>
    <w:rsid w:val="008829D6"/>
    <w:rsid w:val="00893F6C"/>
    <w:rsid w:val="008A25D5"/>
    <w:rsid w:val="008A3081"/>
    <w:rsid w:val="008A3EB7"/>
    <w:rsid w:val="008A430B"/>
    <w:rsid w:val="008A6F6F"/>
    <w:rsid w:val="008B5AC5"/>
    <w:rsid w:val="008B7AF8"/>
    <w:rsid w:val="008B7B72"/>
    <w:rsid w:val="008B7D27"/>
    <w:rsid w:val="008C416B"/>
    <w:rsid w:val="008C51C4"/>
    <w:rsid w:val="008C53A0"/>
    <w:rsid w:val="008D2E5A"/>
    <w:rsid w:val="008D7F55"/>
    <w:rsid w:val="008E2CE1"/>
    <w:rsid w:val="008E7045"/>
    <w:rsid w:val="008F2F48"/>
    <w:rsid w:val="008F5CA6"/>
    <w:rsid w:val="009006A6"/>
    <w:rsid w:val="0090115E"/>
    <w:rsid w:val="00902B3F"/>
    <w:rsid w:val="00903830"/>
    <w:rsid w:val="00905924"/>
    <w:rsid w:val="0091189A"/>
    <w:rsid w:val="009138A3"/>
    <w:rsid w:val="0091761E"/>
    <w:rsid w:val="00922764"/>
    <w:rsid w:val="00922D35"/>
    <w:rsid w:val="00924161"/>
    <w:rsid w:val="00925249"/>
    <w:rsid w:val="009268BF"/>
    <w:rsid w:val="00926EFC"/>
    <w:rsid w:val="00927566"/>
    <w:rsid w:val="009318D9"/>
    <w:rsid w:val="00934340"/>
    <w:rsid w:val="009429EA"/>
    <w:rsid w:val="00943C15"/>
    <w:rsid w:val="00944E1F"/>
    <w:rsid w:val="00954E09"/>
    <w:rsid w:val="009551F6"/>
    <w:rsid w:val="00961473"/>
    <w:rsid w:val="0096515B"/>
    <w:rsid w:val="0096771A"/>
    <w:rsid w:val="009706C0"/>
    <w:rsid w:val="009768D8"/>
    <w:rsid w:val="00980007"/>
    <w:rsid w:val="00981C78"/>
    <w:rsid w:val="0098239F"/>
    <w:rsid w:val="009834B9"/>
    <w:rsid w:val="00985742"/>
    <w:rsid w:val="00987E65"/>
    <w:rsid w:val="009947FF"/>
    <w:rsid w:val="0099521A"/>
    <w:rsid w:val="009A0AFF"/>
    <w:rsid w:val="009A4D92"/>
    <w:rsid w:val="009A68F1"/>
    <w:rsid w:val="009A7908"/>
    <w:rsid w:val="009B13B0"/>
    <w:rsid w:val="009B304D"/>
    <w:rsid w:val="009B3147"/>
    <w:rsid w:val="009B4495"/>
    <w:rsid w:val="009B6306"/>
    <w:rsid w:val="009B6FE3"/>
    <w:rsid w:val="009B7EAD"/>
    <w:rsid w:val="009C0340"/>
    <w:rsid w:val="009C0B9C"/>
    <w:rsid w:val="009C1B9A"/>
    <w:rsid w:val="009C4583"/>
    <w:rsid w:val="009D264B"/>
    <w:rsid w:val="009E5069"/>
    <w:rsid w:val="009E5CC8"/>
    <w:rsid w:val="009F2579"/>
    <w:rsid w:val="009F41EF"/>
    <w:rsid w:val="009F649F"/>
    <w:rsid w:val="009F77E4"/>
    <w:rsid w:val="00A063F4"/>
    <w:rsid w:val="00A1317E"/>
    <w:rsid w:val="00A17122"/>
    <w:rsid w:val="00A17A22"/>
    <w:rsid w:val="00A21218"/>
    <w:rsid w:val="00A25E3D"/>
    <w:rsid w:val="00A2790A"/>
    <w:rsid w:val="00A30406"/>
    <w:rsid w:val="00A30EB5"/>
    <w:rsid w:val="00A3160D"/>
    <w:rsid w:val="00A31B79"/>
    <w:rsid w:val="00A43203"/>
    <w:rsid w:val="00A432BA"/>
    <w:rsid w:val="00A4396E"/>
    <w:rsid w:val="00A53800"/>
    <w:rsid w:val="00A54C62"/>
    <w:rsid w:val="00A54EF8"/>
    <w:rsid w:val="00A5628C"/>
    <w:rsid w:val="00A625A5"/>
    <w:rsid w:val="00A6297E"/>
    <w:rsid w:val="00A65221"/>
    <w:rsid w:val="00A733B3"/>
    <w:rsid w:val="00A7521D"/>
    <w:rsid w:val="00A83E4C"/>
    <w:rsid w:val="00A87F0C"/>
    <w:rsid w:val="00A927B9"/>
    <w:rsid w:val="00A93F4E"/>
    <w:rsid w:val="00A94D8E"/>
    <w:rsid w:val="00A97A9C"/>
    <w:rsid w:val="00AA0C9D"/>
    <w:rsid w:val="00AA0E6B"/>
    <w:rsid w:val="00AA15DC"/>
    <w:rsid w:val="00AA1B8A"/>
    <w:rsid w:val="00AA1F7F"/>
    <w:rsid w:val="00AA2288"/>
    <w:rsid w:val="00AA2F8C"/>
    <w:rsid w:val="00AA47D6"/>
    <w:rsid w:val="00AA54AF"/>
    <w:rsid w:val="00AA7DEF"/>
    <w:rsid w:val="00AB0985"/>
    <w:rsid w:val="00AB243B"/>
    <w:rsid w:val="00AB42E3"/>
    <w:rsid w:val="00AB771E"/>
    <w:rsid w:val="00AC0392"/>
    <w:rsid w:val="00AC2113"/>
    <w:rsid w:val="00AC5D45"/>
    <w:rsid w:val="00AD19E3"/>
    <w:rsid w:val="00AD320A"/>
    <w:rsid w:val="00AD4109"/>
    <w:rsid w:val="00AD44E6"/>
    <w:rsid w:val="00AD50AF"/>
    <w:rsid w:val="00AD6EEA"/>
    <w:rsid w:val="00AD7431"/>
    <w:rsid w:val="00AE1C59"/>
    <w:rsid w:val="00AE27BF"/>
    <w:rsid w:val="00AE49AE"/>
    <w:rsid w:val="00AE7535"/>
    <w:rsid w:val="00AF0896"/>
    <w:rsid w:val="00AF56C6"/>
    <w:rsid w:val="00AF5793"/>
    <w:rsid w:val="00B01940"/>
    <w:rsid w:val="00B03008"/>
    <w:rsid w:val="00B06D4D"/>
    <w:rsid w:val="00B0772B"/>
    <w:rsid w:val="00B1186A"/>
    <w:rsid w:val="00B14D8F"/>
    <w:rsid w:val="00B2340C"/>
    <w:rsid w:val="00B243FB"/>
    <w:rsid w:val="00B36262"/>
    <w:rsid w:val="00B4309C"/>
    <w:rsid w:val="00B4357B"/>
    <w:rsid w:val="00B475D6"/>
    <w:rsid w:val="00B52176"/>
    <w:rsid w:val="00B53B2E"/>
    <w:rsid w:val="00B54232"/>
    <w:rsid w:val="00B816C0"/>
    <w:rsid w:val="00B82A55"/>
    <w:rsid w:val="00B853F1"/>
    <w:rsid w:val="00B8616B"/>
    <w:rsid w:val="00B924A5"/>
    <w:rsid w:val="00BA2CCB"/>
    <w:rsid w:val="00BB09B3"/>
    <w:rsid w:val="00BC0F13"/>
    <w:rsid w:val="00BC5699"/>
    <w:rsid w:val="00BD0024"/>
    <w:rsid w:val="00BD00B0"/>
    <w:rsid w:val="00BD1C3D"/>
    <w:rsid w:val="00BD379F"/>
    <w:rsid w:val="00BD4ADE"/>
    <w:rsid w:val="00BD7A24"/>
    <w:rsid w:val="00BE2992"/>
    <w:rsid w:val="00BE3A8E"/>
    <w:rsid w:val="00C00C12"/>
    <w:rsid w:val="00C00F24"/>
    <w:rsid w:val="00C0624E"/>
    <w:rsid w:val="00C15D15"/>
    <w:rsid w:val="00C16016"/>
    <w:rsid w:val="00C1744E"/>
    <w:rsid w:val="00C20DD1"/>
    <w:rsid w:val="00C2673A"/>
    <w:rsid w:val="00C26A76"/>
    <w:rsid w:val="00C27DEA"/>
    <w:rsid w:val="00C30C2D"/>
    <w:rsid w:val="00C32EDE"/>
    <w:rsid w:val="00C3476D"/>
    <w:rsid w:val="00C35E0B"/>
    <w:rsid w:val="00C41FDA"/>
    <w:rsid w:val="00C45258"/>
    <w:rsid w:val="00C452C4"/>
    <w:rsid w:val="00C455A9"/>
    <w:rsid w:val="00C50D9F"/>
    <w:rsid w:val="00C51948"/>
    <w:rsid w:val="00C52F3E"/>
    <w:rsid w:val="00C5318E"/>
    <w:rsid w:val="00C55229"/>
    <w:rsid w:val="00C5539E"/>
    <w:rsid w:val="00C57F7A"/>
    <w:rsid w:val="00C62B34"/>
    <w:rsid w:val="00C74965"/>
    <w:rsid w:val="00C77D5B"/>
    <w:rsid w:val="00C82631"/>
    <w:rsid w:val="00C83046"/>
    <w:rsid w:val="00C8463E"/>
    <w:rsid w:val="00C95F6F"/>
    <w:rsid w:val="00CA01F6"/>
    <w:rsid w:val="00CA115D"/>
    <w:rsid w:val="00CA42EE"/>
    <w:rsid w:val="00CB431B"/>
    <w:rsid w:val="00CB451B"/>
    <w:rsid w:val="00CB6DD5"/>
    <w:rsid w:val="00CC0C7E"/>
    <w:rsid w:val="00CC2B1B"/>
    <w:rsid w:val="00CC676B"/>
    <w:rsid w:val="00CC6782"/>
    <w:rsid w:val="00CD48A0"/>
    <w:rsid w:val="00CD619B"/>
    <w:rsid w:val="00CE09C7"/>
    <w:rsid w:val="00CE2314"/>
    <w:rsid w:val="00CE6DA2"/>
    <w:rsid w:val="00CE7BDB"/>
    <w:rsid w:val="00CF1D11"/>
    <w:rsid w:val="00CF445C"/>
    <w:rsid w:val="00CF69E4"/>
    <w:rsid w:val="00CF71F4"/>
    <w:rsid w:val="00D007D4"/>
    <w:rsid w:val="00D02E2B"/>
    <w:rsid w:val="00D03978"/>
    <w:rsid w:val="00D042A6"/>
    <w:rsid w:val="00D075D6"/>
    <w:rsid w:val="00D13766"/>
    <w:rsid w:val="00D1484B"/>
    <w:rsid w:val="00D15C86"/>
    <w:rsid w:val="00D171E8"/>
    <w:rsid w:val="00D25FC0"/>
    <w:rsid w:val="00D339EF"/>
    <w:rsid w:val="00D37009"/>
    <w:rsid w:val="00D46B12"/>
    <w:rsid w:val="00D4787F"/>
    <w:rsid w:val="00D47B7B"/>
    <w:rsid w:val="00D52788"/>
    <w:rsid w:val="00D52FC7"/>
    <w:rsid w:val="00D55E68"/>
    <w:rsid w:val="00D604EA"/>
    <w:rsid w:val="00D608CB"/>
    <w:rsid w:val="00D61895"/>
    <w:rsid w:val="00D64A38"/>
    <w:rsid w:val="00D66AD1"/>
    <w:rsid w:val="00D71B7A"/>
    <w:rsid w:val="00D73119"/>
    <w:rsid w:val="00D742ED"/>
    <w:rsid w:val="00D74AD2"/>
    <w:rsid w:val="00D92508"/>
    <w:rsid w:val="00D92BBF"/>
    <w:rsid w:val="00D94EE9"/>
    <w:rsid w:val="00D951AA"/>
    <w:rsid w:val="00DA104A"/>
    <w:rsid w:val="00DA19C2"/>
    <w:rsid w:val="00DA4521"/>
    <w:rsid w:val="00DA5F33"/>
    <w:rsid w:val="00DA6CA2"/>
    <w:rsid w:val="00DA7F77"/>
    <w:rsid w:val="00DB129F"/>
    <w:rsid w:val="00DB5161"/>
    <w:rsid w:val="00DC46DF"/>
    <w:rsid w:val="00DC56ED"/>
    <w:rsid w:val="00DD1C28"/>
    <w:rsid w:val="00DD2474"/>
    <w:rsid w:val="00DD4D3C"/>
    <w:rsid w:val="00DE4014"/>
    <w:rsid w:val="00DE63B2"/>
    <w:rsid w:val="00DE765D"/>
    <w:rsid w:val="00DF1F97"/>
    <w:rsid w:val="00DF60F1"/>
    <w:rsid w:val="00DF7F26"/>
    <w:rsid w:val="00E0082B"/>
    <w:rsid w:val="00E02981"/>
    <w:rsid w:val="00E11692"/>
    <w:rsid w:val="00E257A5"/>
    <w:rsid w:val="00E27215"/>
    <w:rsid w:val="00E273C6"/>
    <w:rsid w:val="00E33655"/>
    <w:rsid w:val="00E337E0"/>
    <w:rsid w:val="00E420BA"/>
    <w:rsid w:val="00E52069"/>
    <w:rsid w:val="00E55B17"/>
    <w:rsid w:val="00E56526"/>
    <w:rsid w:val="00E57E5B"/>
    <w:rsid w:val="00E60DAE"/>
    <w:rsid w:val="00E62514"/>
    <w:rsid w:val="00E6698D"/>
    <w:rsid w:val="00E67952"/>
    <w:rsid w:val="00E713F0"/>
    <w:rsid w:val="00E71E21"/>
    <w:rsid w:val="00E90EFD"/>
    <w:rsid w:val="00E94B10"/>
    <w:rsid w:val="00E96590"/>
    <w:rsid w:val="00EA5AD5"/>
    <w:rsid w:val="00EB388A"/>
    <w:rsid w:val="00EC09E4"/>
    <w:rsid w:val="00EC4530"/>
    <w:rsid w:val="00EC69B1"/>
    <w:rsid w:val="00ED0DF9"/>
    <w:rsid w:val="00ED3945"/>
    <w:rsid w:val="00ED3E90"/>
    <w:rsid w:val="00ED4226"/>
    <w:rsid w:val="00ED7120"/>
    <w:rsid w:val="00EE1298"/>
    <w:rsid w:val="00EE4423"/>
    <w:rsid w:val="00EE454D"/>
    <w:rsid w:val="00EF02CF"/>
    <w:rsid w:val="00EF570A"/>
    <w:rsid w:val="00F00D13"/>
    <w:rsid w:val="00F00E9E"/>
    <w:rsid w:val="00F06D25"/>
    <w:rsid w:val="00F07FA8"/>
    <w:rsid w:val="00F14529"/>
    <w:rsid w:val="00F14559"/>
    <w:rsid w:val="00F163F1"/>
    <w:rsid w:val="00F173C3"/>
    <w:rsid w:val="00F200ED"/>
    <w:rsid w:val="00F2186A"/>
    <w:rsid w:val="00F24E81"/>
    <w:rsid w:val="00F27086"/>
    <w:rsid w:val="00F30BDA"/>
    <w:rsid w:val="00F324C6"/>
    <w:rsid w:val="00F41FB5"/>
    <w:rsid w:val="00F45506"/>
    <w:rsid w:val="00F519C3"/>
    <w:rsid w:val="00F57824"/>
    <w:rsid w:val="00F638C5"/>
    <w:rsid w:val="00F641EE"/>
    <w:rsid w:val="00F72404"/>
    <w:rsid w:val="00F73280"/>
    <w:rsid w:val="00F73361"/>
    <w:rsid w:val="00F74247"/>
    <w:rsid w:val="00F75BC9"/>
    <w:rsid w:val="00F76B35"/>
    <w:rsid w:val="00F80175"/>
    <w:rsid w:val="00F81FBB"/>
    <w:rsid w:val="00F82A7A"/>
    <w:rsid w:val="00F90802"/>
    <w:rsid w:val="00F925CC"/>
    <w:rsid w:val="00F92AC3"/>
    <w:rsid w:val="00F94790"/>
    <w:rsid w:val="00FA0597"/>
    <w:rsid w:val="00FA214F"/>
    <w:rsid w:val="00FC5A11"/>
    <w:rsid w:val="00FC7CC9"/>
    <w:rsid w:val="00FD27E9"/>
    <w:rsid w:val="00FD2E90"/>
    <w:rsid w:val="00FD3253"/>
    <w:rsid w:val="00FE6FB7"/>
    <w:rsid w:val="00FF27EF"/>
    <w:rsid w:val="00FF3A6E"/>
    <w:rsid w:val="00FF530C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9EBC3"/>
  <w15:chartTrackingRefBased/>
  <w15:docId w15:val="{5210AE22-DB88-4DA2-A37D-8526AFD4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="Times New Roman" w:hAnsi="Calibri Light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3" w:uiPriority="39"/>
    <w:lsdException w:name="footer" w:uiPriority="99"/>
    <w:lsdException w:name="index heading" w:semiHidden="1"/>
    <w:lsdException w:name="caption" w:semiHidden="1" w:uiPriority="35" w:unhideWhenUsed="1" w:qFormat="1"/>
    <w:lsdException w:name="envelope address" w:semiHidden="1"/>
    <w:lsdException w:name="envelope return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Title" w:uiPriority="10" w:qFormat="1"/>
    <w:lsdException w:name="Closing" w:semiHidden="1"/>
    <w:lsdException w:name="Body Text" w:qFormat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Date" w:semiHidden="1"/>
    <w:lsdException w:name="Body Text First Indent" w:semiHidden="1"/>
    <w:lsdException w:name="Body Text First Indent 2" w:semiHidden="1"/>
    <w:lsdException w:name="Body Tex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E-mail Signature" w:semiHidden="1"/>
    <w:lsdException w:name="Normal (Web)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rsid w:val="00486A1F"/>
  </w:style>
  <w:style w:type="paragraph" w:styleId="Heading1">
    <w:name w:val="heading 1"/>
    <w:next w:val="BodyText"/>
    <w:link w:val="Heading1Char"/>
    <w:uiPriority w:val="9"/>
    <w:qFormat/>
    <w:rsid w:val="0052389D"/>
    <w:pPr>
      <w:keepNext/>
      <w:keepLines/>
      <w:spacing w:before="320" w:after="80"/>
      <w:outlineLvl w:val="0"/>
    </w:pPr>
    <w:rPr>
      <w:rFonts w:asciiTheme="minorHAnsi" w:eastAsiaTheme="majorEastAsia" w:hAnsiTheme="minorHAnsi" w:cstheme="minorHAnsi"/>
      <w:b/>
      <w:color w:val="004B88"/>
      <w:spacing w:val="15"/>
      <w:sz w:val="44"/>
      <w:szCs w:val="40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2389D"/>
    <w:pPr>
      <w:spacing w:before="240"/>
      <w:outlineLvl w:val="1"/>
    </w:pPr>
    <w:rPr>
      <w:b w:val="0"/>
      <w:sz w:val="40"/>
      <w:szCs w:val="3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2E748A"/>
    <w:pPr>
      <w:spacing w:before="160"/>
      <w:outlineLvl w:val="2"/>
    </w:pPr>
    <w:rPr>
      <w:color w:val="474747"/>
      <w:sz w:val="32"/>
      <w:szCs w:val="32"/>
    </w:rPr>
  </w:style>
  <w:style w:type="paragraph" w:styleId="Heading4">
    <w:name w:val="heading 4"/>
    <w:basedOn w:val="Heading3"/>
    <w:next w:val="BodyText"/>
    <w:link w:val="Heading4Char"/>
    <w:uiPriority w:val="9"/>
    <w:qFormat/>
    <w:rsid w:val="002E748A"/>
    <w:pPr>
      <w:spacing w:before="80"/>
      <w:outlineLvl w:val="3"/>
    </w:pPr>
    <w:rPr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84B3E"/>
    <w:pPr>
      <w:tabs>
        <w:tab w:val="center" w:pos="4680"/>
        <w:tab w:val="right" w:pos="9360"/>
      </w:tabs>
      <w:spacing w:after="300"/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rsid w:val="00384B3E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rsid w:val="00E27215"/>
    <w:pPr>
      <w:tabs>
        <w:tab w:val="right" w:pos="8640"/>
      </w:tabs>
    </w:pPr>
    <w:rPr>
      <w:rFonts w:ascii="Calibri" w:hAnsi="Calibri"/>
      <w:color w:val="004B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D44E6"/>
    <w:rPr>
      <w:rFonts w:ascii="Calibri" w:hAnsi="Calibri"/>
      <w:color w:val="004B88"/>
    </w:rPr>
  </w:style>
  <w:style w:type="paragraph" w:styleId="BodyText">
    <w:name w:val="Body Text"/>
    <w:basedOn w:val="Normal"/>
    <w:link w:val="BodyTextChar"/>
    <w:qFormat/>
    <w:rsid w:val="00F30BDA"/>
    <w:pPr>
      <w:spacing w:before="120" w:after="200" w:line="252" w:lineRule="auto"/>
    </w:pPr>
    <w:rPr>
      <w:rFonts w:asciiTheme="majorHAnsi" w:eastAsiaTheme="majorEastAsia" w:hAnsiTheme="majorHAnsi" w:cstheme="majorBidi"/>
    </w:rPr>
  </w:style>
  <w:style w:type="character" w:customStyle="1" w:styleId="BodyTextChar">
    <w:name w:val="Body Text Char"/>
    <w:basedOn w:val="DefaultParagraphFont"/>
    <w:link w:val="BodyText"/>
    <w:rsid w:val="00F30BDA"/>
    <w:rPr>
      <w:rFonts w:asciiTheme="majorHAnsi" w:eastAsiaTheme="majorEastAsia" w:hAnsiTheme="majorHAnsi" w:cstheme="majorBidi"/>
      <w:sz w:val="24"/>
      <w:szCs w:val="24"/>
    </w:rPr>
  </w:style>
  <w:style w:type="character" w:styleId="CommentReference">
    <w:name w:val="annotation reference"/>
    <w:basedOn w:val="DefaultParagraphFont"/>
    <w:semiHidden/>
    <w:rsid w:val="000844B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844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924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844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924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0844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924A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2389D"/>
    <w:rPr>
      <w:rFonts w:asciiTheme="minorHAnsi" w:eastAsiaTheme="majorEastAsia" w:hAnsiTheme="minorHAnsi" w:cstheme="minorHAnsi"/>
      <w:b/>
      <w:color w:val="004B88"/>
      <w:spacing w:val="15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89D"/>
    <w:rPr>
      <w:rFonts w:asciiTheme="minorHAnsi" w:eastAsiaTheme="majorEastAsia" w:hAnsiTheme="minorHAnsi" w:cstheme="minorHAnsi"/>
      <w:color w:val="004B88"/>
      <w:spacing w:val="15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748A"/>
    <w:rPr>
      <w:rFonts w:asciiTheme="minorHAnsi" w:eastAsiaTheme="majorEastAsia" w:hAnsiTheme="minorHAnsi" w:cstheme="minorHAnsi"/>
      <w:color w:val="474747"/>
      <w:spacing w:val="1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E748A"/>
    <w:rPr>
      <w:rFonts w:asciiTheme="minorHAnsi" w:eastAsiaTheme="majorEastAsia" w:hAnsiTheme="minorHAnsi" w:cstheme="minorHAnsi"/>
      <w:i/>
      <w:color w:val="474747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080A1A"/>
    <w:pPr>
      <w:pBdr>
        <w:top w:val="outset" w:sz="6" w:space="1" w:color="004B88"/>
        <w:bottom w:val="outset" w:sz="6" w:space="6" w:color="004B88"/>
      </w:pBdr>
      <w:spacing w:before="1500" w:after="400"/>
    </w:pPr>
    <w:rPr>
      <w:rFonts w:asciiTheme="minorHAnsi" w:eastAsiaTheme="majorEastAsia" w:hAnsiTheme="minorHAnsi" w:cstheme="minorHAnsi"/>
      <w:color w:val="004B88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80A1A"/>
    <w:rPr>
      <w:rFonts w:asciiTheme="minorHAnsi" w:eastAsiaTheme="majorEastAsia" w:hAnsiTheme="minorHAnsi" w:cstheme="minorHAnsi"/>
      <w:color w:val="004B88"/>
      <w:sz w:val="52"/>
      <w:szCs w:val="48"/>
    </w:rPr>
  </w:style>
  <w:style w:type="paragraph" w:customStyle="1" w:styleId="Figure">
    <w:name w:val="Figure"/>
    <w:basedOn w:val="BodyText"/>
    <w:next w:val="BodyText"/>
    <w:rsid w:val="00764396"/>
    <w:pPr>
      <w:jc w:val="center"/>
    </w:pPr>
    <w:rPr>
      <w:noProof/>
    </w:rPr>
  </w:style>
  <w:style w:type="paragraph" w:styleId="ListBullet">
    <w:name w:val="List Bullet"/>
    <w:basedOn w:val="BodyText"/>
    <w:rsid w:val="0024101F"/>
    <w:pPr>
      <w:numPr>
        <w:numId w:val="3"/>
      </w:numPr>
      <w:spacing w:before="80" w:after="80"/>
      <w:ind w:left="360"/>
    </w:pPr>
  </w:style>
  <w:style w:type="character" w:customStyle="1" w:styleId="Bold">
    <w:name w:val="Bold"/>
    <w:basedOn w:val="DefaultParagraphFont"/>
    <w:qFormat/>
    <w:rsid w:val="00E62514"/>
    <w:rPr>
      <w:b/>
    </w:rPr>
  </w:style>
  <w:style w:type="paragraph" w:styleId="ListBullet2">
    <w:name w:val="List Bullet 2"/>
    <w:basedOn w:val="BodyText"/>
    <w:rsid w:val="0024101F"/>
    <w:pPr>
      <w:numPr>
        <w:numId w:val="4"/>
      </w:numPr>
      <w:spacing w:before="80" w:after="80"/>
      <w:ind w:left="720" w:hanging="360"/>
    </w:pPr>
  </w:style>
  <w:style w:type="paragraph" w:styleId="ListBullet3">
    <w:name w:val="List Bullet 3"/>
    <w:basedOn w:val="ListBullet2"/>
    <w:rsid w:val="0024101F"/>
    <w:pPr>
      <w:numPr>
        <w:ilvl w:val="1"/>
        <w:numId w:val="5"/>
      </w:numPr>
      <w:ind w:left="1080"/>
      <w:contextualSpacing/>
    </w:pPr>
  </w:style>
  <w:style w:type="paragraph" w:styleId="ListBullet4">
    <w:name w:val="List Bullet 4"/>
    <w:basedOn w:val="Normal"/>
    <w:semiHidden/>
    <w:rsid w:val="00086D11"/>
    <w:pPr>
      <w:numPr>
        <w:numId w:val="1"/>
      </w:numPr>
      <w:contextualSpacing/>
    </w:pPr>
  </w:style>
  <w:style w:type="character" w:customStyle="1" w:styleId="Italic">
    <w:name w:val="Italic"/>
    <w:basedOn w:val="DefaultParagraphFont"/>
    <w:uiPriority w:val="1"/>
    <w:rsid w:val="00E62514"/>
    <w:rPr>
      <w:i/>
    </w:rPr>
  </w:style>
  <w:style w:type="paragraph" w:styleId="ListNumber">
    <w:name w:val="List Number"/>
    <w:basedOn w:val="BodyText"/>
    <w:rsid w:val="000B5632"/>
    <w:pPr>
      <w:numPr>
        <w:numId w:val="11"/>
      </w:numPr>
      <w:spacing w:before="80" w:after="80"/>
    </w:pPr>
  </w:style>
  <w:style w:type="paragraph" w:styleId="BodyTextIndent">
    <w:name w:val="Body Text Indent"/>
    <w:basedOn w:val="BodyText"/>
    <w:link w:val="BodyTextIndentChar"/>
    <w:rsid w:val="00F30BDA"/>
    <w:pPr>
      <w:spacing w:before="80" w:after="8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30BDA"/>
    <w:rPr>
      <w:rFonts w:asciiTheme="majorHAnsi" w:eastAsiaTheme="majorEastAsia" w:hAnsiTheme="majorHAnsi" w:cstheme="majorBidi"/>
      <w:sz w:val="24"/>
      <w:szCs w:val="24"/>
    </w:rPr>
  </w:style>
  <w:style w:type="paragraph" w:styleId="ListNumber2">
    <w:name w:val="List Number 2"/>
    <w:basedOn w:val="ListNumber"/>
    <w:rsid w:val="000B5632"/>
    <w:pPr>
      <w:numPr>
        <w:ilvl w:val="1"/>
      </w:numPr>
      <w:ind w:left="900" w:hanging="540"/>
    </w:pPr>
  </w:style>
  <w:style w:type="paragraph" w:styleId="ListParagraph">
    <w:name w:val="List Paragraph"/>
    <w:basedOn w:val="Normal"/>
    <w:uiPriority w:val="34"/>
    <w:qFormat/>
    <w:rsid w:val="00E27215"/>
    <w:pPr>
      <w:contextualSpacing/>
    </w:pPr>
  </w:style>
  <w:style w:type="paragraph" w:styleId="ListNumber3">
    <w:name w:val="List Number 3"/>
    <w:basedOn w:val="ListNumber"/>
    <w:rsid w:val="000B5632"/>
    <w:pPr>
      <w:numPr>
        <w:ilvl w:val="2"/>
      </w:numPr>
      <w:ind w:left="1620" w:hanging="684"/>
    </w:pPr>
  </w:style>
  <w:style w:type="paragraph" w:styleId="ListNumber4">
    <w:name w:val="List Number 4"/>
    <w:basedOn w:val="ListNumber"/>
    <w:rsid w:val="000B5632"/>
    <w:pPr>
      <w:numPr>
        <w:ilvl w:val="3"/>
      </w:numPr>
      <w:ind w:left="2520" w:hanging="918"/>
    </w:pPr>
  </w:style>
  <w:style w:type="paragraph" w:customStyle="1" w:styleId="AnswerChoice">
    <w:name w:val="Answer Choice"/>
    <w:basedOn w:val="BodyText"/>
    <w:rsid w:val="002235D5"/>
    <w:pPr>
      <w:numPr>
        <w:numId w:val="6"/>
      </w:numPr>
      <w:spacing w:before="80" w:after="80"/>
      <w:ind w:left="720"/>
    </w:pPr>
  </w:style>
  <w:style w:type="paragraph" w:styleId="BodyText2">
    <w:name w:val="Body Text 2"/>
    <w:basedOn w:val="BodyText"/>
    <w:link w:val="BodyText2Char"/>
    <w:semiHidden/>
    <w:rsid w:val="00F30B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AF5793"/>
    <w:rPr>
      <w:rFonts w:asciiTheme="majorHAnsi" w:eastAsiaTheme="majorEastAsia" w:hAnsiTheme="majorHAnsi" w:cstheme="majorBidi"/>
    </w:rPr>
  </w:style>
  <w:style w:type="paragraph" w:styleId="BodyTextIndent2">
    <w:name w:val="Body Text Indent 2"/>
    <w:basedOn w:val="BodyText"/>
    <w:link w:val="BodyTextIndent2Char"/>
    <w:rsid w:val="00E273C6"/>
    <w:pPr>
      <w:spacing w:before="80" w:after="80"/>
      <w:ind w:left="900"/>
    </w:pPr>
  </w:style>
  <w:style w:type="character" w:customStyle="1" w:styleId="BodyTextIndent2Char">
    <w:name w:val="Body Text Indent 2 Char"/>
    <w:basedOn w:val="DefaultParagraphFont"/>
    <w:link w:val="BodyTextIndent2"/>
    <w:rsid w:val="00E273C6"/>
    <w:rPr>
      <w:rFonts w:asciiTheme="majorHAnsi" w:eastAsiaTheme="majorEastAsia" w:hAnsiTheme="majorHAnsi" w:cstheme="majorBidi"/>
    </w:rPr>
  </w:style>
  <w:style w:type="paragraph" w:styleId="BodyTextIndent3">
    <w:name w:val="Body Text Indent 3"/>
    <w:basedOn w:val="BodyText"/>
    <w:link w:val="BodyTextIndent3Char"/>
    <w:rsid w:val="00E273C6"/>
    <w:pPr>
      <w:spacing w:before="80" w:after="80"/>
      <w:ind w:left="1620"/>
    </w:pPr>
  </w:style>
  <w:style w:type="character" w:customStyle="1" w:styleId="BodyTextIndent3Char">
    <w:name w:val="Body Text Indent 3 Char"/>
    <w:basedOn w:val="DefaultParagraphFont"/>
    <w:link w:val="BodyTextIndent3"/>
    <w:rsid w:val="00E273C6"/>
    <w:rPr>
      <w:rFonts w:asciiTheme="majorHAnsi" w:eastAsiaTheme="majorEastAsia" w:hAnsiTheme="majorHAnsi" w:cstheme="majorBidi"/>
    </w:rPr>
  </w:style>
  <w:style w:type="paragraph" w:customStyle="1" w:styleId="BodyTextIndent4">
    <w:name w:val="Body Text Indent 4"/>
    <w:basedOn w:val="BodyText"/>
    <w:rsid w:val="00E273C6"/>
    <w:pPr>
      <w:ind w:left="2520"/>
    </w:pPr>
  </w:style>
  <w:style w:type="character" w:customStyle="1" w:styleId="BoldItalic">
    <w:name w:val="Bold Italic"/>
    <w:basedOn w:val="DefaultParagraphFont"/>
    <w:uiPriority w:val="1"/>
    <w:rsid w:val="00E62514"/>
    <w:rPr>
      <w:b/>
      <w:i/>
    </w:rPr>
  </w:style>
  <w:style w:type="paragraph" w:customStyle="1" w:styleId="Callout">
    <w:name w:val="Callout"/>
    <w:basedOn w:val="BodyText"/>
    <w:rsid w:val="004D3E5B"/>
    <w:pPr>
      <w:pBdr>
        <w:left w:val="single" w:sz="8" w:space="4" w:color="004B88"/>
      </w:pBdr>
      <w:spacing w:before="200" w:after="120"/>
      <w:ind w:right="1440"/>
    </w:pPr>
    <w:rPr>
      <w:rFonts w:asciiTheme="minorHAnsi" w:eastAsia="Times New Roman" w:hAnsiTheme="minorHAnsi" w:cs="Times New Roman"/>
      <w:color w:val="474747"/>
      <w:szCs w:val="20"/>
    </w:rPr>
  </w:style>
  <w:style w:type="paragraph" w:customStyle="1" w:styleId="CalloutBullet">
    <w:name w:val="Callout Bullet"/>
    <w:basedOn w:val="Callout"/>
    <w:rsid w:val="00F30BDA"/>
    <w:pPr>
      <w:numPr>
        <w:numId w:val="7"/>
      </w:numPr>
      <w:ind w:left="360"/>
    </w:pPr>
  </w:style>
  <w:style w:type="paragraph" w:customStyle="1" w:styleId="CalloutNumber">
    <w:name w:val="Callout Number"/>
    <w:basedOn w:val="Callout"/>
    <w:rsid w:val="00F30BDA"/>
    <w:pPr>
      <w:numPr>
        <w:numId w:val="8"/>
      </w:numPr>
      <w:ind w:left="360"/>
    </w:pPr>
  </w:style>
  <w:style w:type="paragraph" w:styleId="Caption">
    <w:name w:val="caption"/>
    <w:basedOn w:val="Normal"/>
    <w:next w:val="Figure"/>
    <w:uiPriority w:val="35"/>
    <w:qFormat/>
    <w:rsid w:val="00B816C0"/>
    <w:pPr>
      <w:keepNext/>
      <w:spacing w:before="300" w:after="100" w:line="252" w:lineRule="auto"/>
    </w:pPr>
    <w:rPr>
      <w:rFonts w:asciiTheme="minorHAnsi" w:eastAsiaTheme="majorEastAsia" w:hAnsiTheme="minorHAnsi" w:cstheme="minorHAnsi"/>
      <w:sz w:val="22"/>
      <w:szCs w:val="20"/>
    </w:rPr>
  </w:style>
  <w:style w:type="paragraph" w:customStyle="1" w:styleId="Checkbox">
    <w:name w:val="Checkbox"/>
    <w:basedOn w:val="Normal"/>
    <w:rsid w:val="00F30BDA"/>
    <w:pPr>
      <w:pBdr>
        <w:top w:val="single" w:sz="2" w:space="1" w:color="auto" w:shadow="1"/>
        <w:left w:val="single" w:sz="2" w:space="1" w:color="auto" w:shadow="1"/>
        <w:bottom w:val="single" w:sz="2" w:space="1" w:color="auto" w:shadow="1"/>
        <w:right w:val="single" w:sz="2" w:space="1" w:color="auto" w:shadow="1"/>
      </w:pBdr>
      <w:spacing w:before="180" w:after="180" w:line="252" w:lineRule="auto"/>
      <w:jc w:val="center"/>
    </w:pPr>
    <w:rPr>
      <w:rFonts w:asciiTheme="minorHAnsi" w:eastAsiaTheme="majorEastAsia" w:hAnsiTheme="minorHAnsi" w:cstheme="majorBidi"/>
      <w:caps/>
      <w:sz w:val="22"/>
      <w:szCs w:val="20"/>
    </w:rPr>
  </w:style>
  <w:style w:type="paragraph" w:customStyle="1" w:styleId="Checkbox-Shade">
    <w:name w:val="Checkbox-Shade"/>
    <w:basedOn w:val="Normal"/>
    <w:rsid w:val="00F30BDA"/>
    <w:pPr>
      <w:pBdr>
        <w:top w:val="single" w:sz="2" w:space="1" w:color="auto" w:shadow="1"/>
        <w:left w:val="single" w:sz="2" w:space="1" w:color="auto" w:shadow="1"/>
        <w:bottom w:val="single" w:sz="2" w:space="1" w:color="auto" w:shadow="1"/>
        <w:right w:val="single" w:sz="2" w:space="1" w:color="auto" w:shadow="1"/>
      </w:pBdr>
      <w:shd w:val="solid" w:color="auto" w:fill="FFFFFF"/>
      <w:spacing w:before="180" w:after="180" w:line="252" w:lineRule="auto"/>
      <w:jc w:val="center"/>
    </w:pPr>
    <w:rPr>
      <w:rFonts w:asciiTheme="minorHAnsi" w:eastAsiaTheme="majorEastAsia" w:hAnsiTheme="minorHAnsi" w:cstheme="majorBidi"/>
      <w:caps/>
      <w:color w:val="FFFFFF" w:themeColor="background1"/>
      <w:sz w:val="22"/>
      <w:szCs w:val="20"/>
    </w:rPr>
  </w:style>
  <w:style w:type="paragraph" w:customStyle="1" w:styleId="CommandText">
    <w:name w:val="Command Text"/>
    <w:basedOn w:val="BodyText"/>
    <w:rsid w:val="00F30BDA"/>
    <w:rPr>
      <w:rFonts w:ascii="Consolas" w:hAnsi="Consolas"/>
      <w:szCs w:val="22"/>
    </w:rPr>
  </w:style>
  <w:style w:type="character" w:styleId="FootnoteReference">
    <w:name w:val="footnote reference"/>
    <w:basedOn w:val="DefaultParagraphFont"/>
    <w:rsid w:val="00F30BDA"/>
    <w:rPr>
      <w:vertAlign w:val="superscript"/>
    </w:rPr>
  </w:style>
  <w:style w:type="paragraph" w:styleId="FootnoteText">
    <w:name w:val="footnote text"/>
    <w:basedOn w:val="Normal"/>
    <w:link w:val="FootnoteTextChar"/>
    <w:rsid w:val="00F30BDA"/>
    <w:pPr>
      <w:ind w:left="180" w:hanging="180"/>
    </w:pPr>
    <w:rPr>
      <w:rFonts w:asciiTheme="majorHAnsi" w:eastAsiaTheme="majorEastAsia" w:hAnsiTheme="majorHAnsi" w:cstheme="maj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30BDA"/>
    <w:rPr>
      <w:rFonts w:asciiTheme="majorHAnsi" w:eastAsiaTheme="majorEastAsia" w:hAnsiTheme="majorHAnsi" w:cstheme="majorBidi"/>
    </w:rPr>
  </w:style>
  <w:style w:type="paragraph" w:customStyle="1" w:styleId="PartNumber">
    <w:name w:val="Part Number"/>
    <w:basedOn w:val="Normal"/>
    <w:rsid w:val="00E337E0"/>
    <w:pPr>
      <w:suppressAutoHyphens/>
      <w:spacing w:before="200" w:after="120" w:line="240" w:lineRule="exact"/>
    </w:pPr>
    <w:rPr>
      <w:rFonts w:asciiTheme="minorHAnsi" w:eastAsiaTheme="majorEastAsia" w:hAnsiTheme="minorHAnsi" w:cstheme="majorBidi"/>
      <w:color w:val="004B88"/>
      <w:sz w:val="28"/>
      <w:szCs w:val="28"/>
    </w:rPr>
  </w:style>
  <w:style w:type="paragraph" w:customStyle="1" w:styleId="TableBody">
    <w:name w:val="Table Body"/>
    <w:rsid w:val="00F30BDA"/>
    <w:pPr>
      <w:spacing w:before="60" w:after="60" w:line="252" w:lineRule="auto"/>
    </w:pPr>
    <w:rPr>
      <w:rFonts w:asciiTheme="minorHAnsi" w:hAnsiTheme="minorHAnsi"/>
      <w:color w:val="000000"/>
      <w:sz w:val="22"/>
      <w:szCs w:val="18"/>
    </w:rPr>
  </w:style>
  <w:style w:type="paragraph" w:customStyle="1" w:styleId="TableBullet">
    <w:name w:val="Table Bullet"/>
    <w:rsid w:val="0019185B"/>
    <w:pPr>
      <w:numPr>
        <w:numId w:val="9"/>
      </w:numPr>
      <w:spacing w:before="80" w:after="80"/>
      <w:ind w:left="216" w:hanging="216"/>
      <w:contextualSpacing/>
    </w:pPr>
    <w:rPr>
      <w:rFonts w:asciiTheme="minorHAnsi" w:eastAsiaTheme="majorEastAsia" w:hAnsiTheme="minorHAnsi" w:cstheme="majorBidi"/>
      <w:sz w:val="22"/>
    </w:rPr>
  </w:style>
  <w:style w:type="paragraph" w:customStyle="1" w:styleId="TableCommand">
    <w:name w:val="Table Command"/>
    <w:basedOn w:val="TableBody"/>
    <w:rsid w:val="00F30BDA"/>
    <w:pPr>
      <w:spacing w:line="240" w:lineRule="auto"/>
    </w:pPr>
    <w:rPr>
      <w:rFonts w:ascii="Consolas" w:hAnsi="Consolas"/>
    </w:rPr>
  </w:style>
  <w:style w:type="paragraph" w:customStyle="1" w:styleId="TableHeading">
    <w:name w:val="Table Heading"/>
    <w:rsid w:val="00A6297E"/>
    <w:pPr>
      <w:spacing w:before="60" w:after="60"/>
    </w:pPr>
    <w:rPr>
      <w:rFonts w:asciiTheme="minorHAnsi" w:hAnsiTheme="minorHAnsi"/>
      <w:b/>
      <w:bCs/>
      <w:color w:val="474747"/>
      <w:szCs w:val="22"/>
    </w:rPr>
  </w:style>
  <w:style w:type="paragraph" w:customStyle="1" w:styleId="TableNumber">
    <w:name w:val="Table Number"/>
    <w:basedOn w:val="TableBullet"/>
    <w:rsid w:val="00A6297E"/>
    <w:pPr>
      <w:numPr>
        <w:numId w:val="10"/>
      </w:numPr>
      <w:ind w:left="360"/>
    </w:pPr>
  </w:style>
  <w:style w:type="paragraph" w:styleId="TOC1">
    <w:name w:val="toc 1"/>
    <w:basedOn w:val="Normal"/>
    <w:next w:val="Normal"/>
    <w:autoRedefine/>
    <w:rsid w:val="00F30BDA"/>
    <w:pPr>
      <w:spacing w:after="100" w:line="252" w:lineRule="auto"/>
    </w:pPr>
    <w:rPr>
      <w:rFonts w:asciiTheme="majorHAnsi" w:eastAsiaTheme="majorEastAsia" w:hAnsiTheme="majorHAnsi" w:cstheme="majorBidi"/>
      <w:sz w:val="22"/>
      <w:szCs w:val="22"/>
    </w:rPr>
  </w:style>
  <w:style w:type="paragraph" w:styleId="TOC2">
    <w:name w:val="toc 2"/>
    <w:basedOn w:val="Normal"/>
    <w:next w:val="Normal"/>
    <w:autoRedefine/>
    <w:rsid w:val="00F30BDA"/>
    <w:pPr>
      <w:spacing w:after="100" w:line="252" w:lineRule="auto"/>
      <w:ind w:left="220"/>
    </w:pPr>
    <w:rPr>
      <w:rFonts w:asciiTheme="majorHAnsi" w:eastAsiaTheme="majorEastAsia" w:hAnsiTheme="majorHAnsi" w:cstheme="majorBidi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BDA"/>
    <w:pPr>
      <w:outlineLvl w:val="9"/>
    </w:pPr>
    <w:rPr>
      <w:lang w:bidi="en-US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27215"/>
    <w:p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924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2721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924A5"/>
    <w:rPr>
      <w:i/>
      <w:iCs/>
      <w:color w:val="5B9BD5" w:themeColor="accent1"/>
    </w:rPr>
  </w:style>
  <w:style w:type="paragraph" w:styleId="Bibliography">
    <w:name w:val="Bibliography"/>
    <w:basedOn w:val="Normal"/>
    <w:next w:val="Normal"/>
    <w:uiPriority w:val="37"/>
    <w:semiHidden/>
    <w:unhideWhenUsed/>
    <w:rsid w:val="00E27215"/>
  </w:style>
  <w:style w:type="paragraph" w:styleId="TOC9">
    <w:name w:val="toc 9"/>
    <w:basedOn w:val="Normal"/>
    <w:next w:val="Normal"/>
    <w:autoRedefine/>
    <w:semiHidden/>
    <w:rsid w:val="00E27215"/>
    <w:pPr>
      <w:spacing w:after="100"/>
    </w:pPr>
  </w:style>
  <w:style w:type="paragraph" w:styleId="NoSpacing">
    <w:name w:val="No Spacing"/>
    <w:uiPriority w:val="1"/>
    <w:semiHidden/>
    <w:rsid w:val="00E27215"/>
    <w:pPr>
      <w:numPr>
        <w:ilvl w:val="8"/>
        <w:numId w:val="2"/>
      </w:numPr>
    </w:pPr>
  </w:style>
  <w:style w:type="paragraph" w:styleId="TOC8">
    <w:name w:val="toc 8"/>
    <w:basedOn w:val="Normal"/>
    <w:next w:val="Normal"/>
    <w:autoRedefine/>
    <w:semiHidden/>
    <w:rsid w:val="00E27215"/>
    <w:pPr>
      <w:spacing w:after="100"/>
    </w:pPr>
  </w:style>
  <w:style w:type="paragraph" w:styleId="TOC7">
    <w:name w:val="toc 7"/>
    <w:basedOn w:val="Normal"/>
    <w:next w:val="Normal"/>
    <w:autoRedefine/>
    <w:semiHidden/>
    <w:rsid w:val="00E27215"/>
    <w:pPr>
      <w:spacing w:after="100"/>
    </w:pPr>
  </w:style>
  <w:style w:type="paragraph" w:styleId="TOAHeading">
    <w:name w:val="toa heading"/>
    <w:basedOn w:val="Normal"/>
    <w:next w:val="Normal"/>
    <w:semiHidden/>
    <w:rsid w:val="00E27215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rsid w:val="00EC09E4"/>
    <w:pPr>
      <w:spacing w:after="100" w:line="252" w:lineRule="auto"/>
      <w:ind w:left="432"/>
    </w:pPr>
    <w:rPr>
      <w:sz w:val="22"/>
    </w:rPr>
  </w:style>
  <w:style w:type="paragraph" w:styleId="TOC4">
    <w:name w:val="toc 4"/>
    <w:basedOn w:val="Normal"/>
    <w:next w:val="Normal"/>
    <w:autoRedefine/>
    <w:semiHidden/>
    <w:rsid w:val="00E27215"/>
    <w:pPr>
      <w:spacing w:after="100"/>
    </w:pPr>
  </w:style>
  <w:style w:type="paragraph" w:styleId="TOC6">
    <w:name w:val="toc 6"/>
    <w:basedOn w:val="Normal"/>
    <w:next w:val="Normal"/>
    <w:autoRedefine/>
    <w:semiHidden/>
    <w:rsid w:val="00FC5A11"/>
    <w:pPr>
      <w:spacing w:after="100"/>
    </w:pPr>
  </w:style>
  <w:style w:type="paragraph" w:styleId="TOC5">
    <w:name w:val="toc 5"/>
    <w:basedOn w:val="Normal"/>
    <w:next w:val="Normal"/>
    <w:autoRedefine/>
    <w:semiHidden/>
    <w:rsid w:val="00FC5A11"/>
    <w:pPr>
      <w:spacing w:after="100"/>
    </w:pPr>
  </w:style>
  <w:style w:type="paragraph" w:styleId="TableofAuthorities">
    <w:name w:val="table of authorities"/>
    <w:basedOn w:val="Normal"/>
    <w:next w:val="Normal"/>
    <w:semiHidden/>
    <w:rsid w:val="00FC5A11"/>
  </w:style>
  <w:style w:type="paragraph" w:styleId="TableofFigures">
    <w:name w:val="table of figures"/>
    <w:basedOn w:val="Normal"/>
    <w:next w:val="Normal"/>
    <w:semiHidden/>
    <w:rsid w:val="00FC5A11"/>
  </w:style>
  <w:style w:type="paragraph" w:styleId="Subtitle">
    <w:name w:val="Subtitle"/>
    <w:basedOn w:val="Normal"/>
    <w:next w:val="Normal"/>
    <w:link w:val="SubtitleChar"/>
    <w:semiHidden/>
    <w:rsid w:val="00FC5A11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semiHidden/>
    <w:rsid w:val="00B924A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Signature">
    <w:name w:val="Signature"/>
    <w:basedOn w:val="Normal"/>
    <w:link w:val="SignatureChar"/>
    <w:semiHidden/>
    <w:rsid w:val="00FC5A11"/>
  </w:style>
  <w:style w:type="character" w:customStyle="1" w:styleId="SignatureChar">
    <w:name w:val="Signature Char"/>
    <w:basedOn w:val="DefaultParagraphFont"/>
    <w:link w:val="Signature"/>
    <w:semiHidden/>
    <w:rsid w:val="00B924A5"/>
  </w:style>
  <w:style w:type="paragraph" w:styleId="PlainText">
    <w:name w:val="Plain Text"/>
    <w:basedOn w:val="Normal"/>
    <w:link w:val="PlainTextChar"/>
    <w:semiHidden/>
    <w:rsid w:val="00FC5A1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924A5"/>
    <w:rPr>
      <w:rFonts w:ascii="Consolas" w:hAnsi="Consolas" w:cs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semiHidden/>
    <w:rsid w:val="00FC5A11"/>
  </w:style>
  <w:style w:type="character" w:customStyle="1" w:styleId="SalutationChar">
    <w:name w:val="Salutation Char"/>
    <w:basedOn w:val="DefaultParagraphFont"/>
    <w:link w:val="Salutation"/>
    <w:semiHidden/>
    <w:rsid w:val="00B924A5"/>
  </w:style>
  <w:style w:type="paragraph" w:styleId="NoteHeading">
    <w:name w:val="Note Heading"/>
    <w:basedOn w:val="Normal"/>
    <w:next w:val="Normal"/>
    <w:link w:val="NoteHeadingChar"/>
    <w:semiHidden/>
    <w:rsid w:val="00E62514"/>
  </w:style>
  <w:style w:type="character" w:customStyle="1" w:styleId="NoteHeadingChar">
    <w:name w:val="Note Heading Char"/>
    <w:basedOn w:val="DefaultParagraphFont"/>
    <w:link w:val="NoteHeading"/>
    <w:semiHidden/>
    <w:rsid w:val="00B924A5"/>
  </w:style>
  <w:style w:type="paragraph" w:styleId="NormalIndent">
    <w:name w:val="Normal Indent"/>
    <w:basedOn w:val="Normal"/>
    <w:semiHidden/>
    <w:rsid w:val="00E62514"/>
  </w:style>
  <w:style w:type="paragraph" w:styleId="NormalWeb">
    <w:name w:val="Normal (Web)"/>
    <w:basedOn w:val="Normal"/>
    <w:uiPriority w:val="99"/>
    <w:semiHidden/>
    <w:rsid w:val="00E62514"/>
  </w:style>
  <w:style w:type="paragraph" w:styleId="MacroText">
    <w:name w:val="macro"/>
    <w:link w:val="MacroTextChar"/>
    <w:semiHidden/>
    <w:rsid w:val="00E625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semiHidden/>
    <w:rsid w:val="00B924A5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semiHidden/>
    <w:rsid w:val="00E6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924A5"/>
    <w:rPr>
      <w:rFonts w:asciiTheme="majorHAnsi" w:eastAsiaTheme="majorEastAsia" w:hAnsiTheme="majorHAnsi" w:cstheme="majorBidi"/>
      <w:shd w:val="pct20" w:color="auto" w:fill="auto"/>
    </w:rPr>
  </w:style>
  <w:style w:type="table" w:styleId="PlainTable1">
    <w:name w:val="Plain Table 1"/>
    <w:basedOn w:val="TableNormal"/>
    <w:uiPriority w:val="41"/>
    <w:rsid w:val="007A7EC1"/>
    <w:rPr>
      <w:rFonts w:asciiTheme="majorHAnsi" w:eastAsiaTheme="majorEastAsia" w:hAnsiTheme="majorHAnsi" w:cstheme="majorBidi"/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PSTable">
    <w:name w:val="LPS Table"/>
    <w:basedOn w:val="TableNormal"/>
    <w:uiPriority w:val="99"/>
    <w:rsid w:val="004A7C14"/>
    <w:rPr>
      <w:rFonts w:asciiTheme="minorHAnsi" w:hAnsiTheme="minorHAnsi"/>
      <w:sz w:val="22"/>
    </w:rPr>
    <w:tblPr>
      <w:tblStyleRow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rFonts w:asciiTheme="minorHAnsi" w:hAnsiTheme="minorHAnsi"/>
        <w:b/>
        <w:color w:val="474747"/>
        <w:sz w:val="24"/>
      </w:rPr>
      <w:tblPr/>
      <w:trPr>
        <w:tblHeader/>
      </w:trPr>
      <w:tcPr>
        <w:shd w:val="clear" w:color="auto" w:fill="BFBFBF" w:themeFill="background1" w:themeFillShade="BF"/>
      </w:tcPr>
    </w:tblStylePr>
    <w:tblStylePr w:type="band2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4A7C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andTextShaded">
    <w:name w:val="Command Text Shaded"/>
    <w:basedOn w:val="CommandText"/>
    <w:rsid w:val="00797CE9"/>
    <w:pPr>
      <w:shd w:val="clear" w:color="auto" w:fill="BFBFBF"/>
    </w:pPr>
  </w:style>
  <w:style w:type="character" w:customStyle="1" w:styleId="CommandTextHighlighted">
    <w:name w:val="Command Text Highlighted"/>
    <w:basedOn w:val="DefaultParagraphFont"/>
    <w:uiPriority w:val="1"/>
    <w:rsid w:val="002C73EE"/>
    <w:rPr>
      <w:shd w:val="clear" w:color="auto" w:fill="BFBFBF"/>
    </w:rPr>
  </w:style>
  <w:style w:type="character" w:customStyle="1" w:styleId="CommandTextHighlightedBold">
    <w:name w:val="Command Text Highlighted Bold"/>
    <w:basedOn w:val="CommandTextHighlighted"/>
    <w:uiPriority w:val="1"/>
    <w:rsid w:val="00D03978"/>
    <w:rPr>
      <w:b/>
      <w:shd w:val="clear" w:color="auto" w:fill="BFBF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1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14CF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sid w:val="00781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095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1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37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0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77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60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74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:4200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yramkissoon\Documents\LL\Async%20JS\my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lides xmlns="d72133df-ddc6-45fd-ab4e-f14db011aa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6C7081670374CB6F5A5C915250DEC" ma:contentTypeVersion="12" ma:contentTypeDescription="Create a new document." ma:contentTypeScope="" ma:versionID="b2f6ab4a92e2d4d1895e0a7e74b9c2c4">
  <xsd:schema xmlns:xsd="http://www.w3.org/2001/XMLSchema" xmlns:xs="http://www.w3.org/2001/XMLSchema" xmlns:p="http://schemas.microsoft.com/office/2006/metadata/properties" xmlns:ns2="d72133df-ddc6-45fd-ab4e-f14db011aa40" xmlns:ns3="488a1db5-df25-43b4-b6c2-d82aeb08202e" targetNamespace="http://schemas.microsoft.com/office/2006/metadata/properties" ma:root="true" ma:fieldsID="7ad5b623c1c7312700a7654d87c3a52e" ns2:_="" ns3:_="">
    <xsd:import namespace="d72133df-ddc6-45fd-ab4e-f14db011aa40"/>
    <xsd:import namespace="488a1db5-df25-43b4-b6c2-d82aeb08202e"/>
    <xsd:element name="properties">
      <xsd:complexType>
        <xsd:sequence>
          <xsd:element name="documentManagement">
            <xsd:complexType>
              <xsd:all>
                <xsd:element ref="ns2:Slide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133df-ddc6-45fd-ab4e-f14db011aa40" elementFormDefault="qualified">
    <xsd:import namespace="http://schemas.microsoft.com/office/2006/documentManagement/types"/>
    <xsd:import namespace="http://schemas.microsoft.com/office/infopath/2007/PartnerControls"/>
    <xsd:element name="Slides" ma:index="4" nillable="true" ma:displayName="Slides" ma:hidden="true" ma:internalName="Slides" ma:readOnly="false" ma:percentage="FALSE">
      <xsd:simpleType>
        <xsd:restriction base="dms:Number"/>
      </xsd:simple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a1db5-df25-43b4-b6c2-d82aeb082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E0F5C-E0FF-45A1-BD1F-39FE85686B92}">
  <ds:schemaRefs>
    <ds:schemaRef ds:uri="http://schemas.microsoft.com/office/2006/metadata/properties"/>
    <ds:schemaRef ds:uri="http://schemas.microsoft.com/office/infopath/2007/PartnerControls"/>
    <ds:schemaRef ds:uri="d72133df-ddc6-45fd-ab4e-f14db011aa40"/>
  </ds:schemaRefs>
</ds:datastoreItem>
</file>

<file path=customXml/itemProps2.xml><?xml version="1.0" encoding="utf-8"?>
<ds:datastoreItem xmlns:ds="http://schemas.openxmlformats.org/officeDocument/2006/customXml" ds:itemID="{CA8437C3-6708-4180-8578-15BE17C04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5DEF86-4837-4618-86F0-DB0202B92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133df-ddc6-45fd-ab4e-f14db011aa40"/>
    <ds:schemaRef ds:uri="488a1db5-df25-43b4-b6c2-d82aeb0820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4C8FDE-50CE-4B76-A5A1-11DF8A533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 Template.dotx</Template>
  <TotalTime>1870</TotalTime>
  <Pages>30</Pages>
  <Words>5629</Words>
  <Characters>32087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GK Word Lab Development Template</vt:lpstr>
    </vt:vector>
  </TitlesOfParts>
  <Company>Global Knowledge</Company>
  <LinksUpToDate>false</LinksUpToDate>
  <CharactersWithSpaces>37641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GK Word Lab Development Template</dc:title>
  <dc:subject/>
  <dc:creator>Axle Barr</dc:creator>
  <cp:keywords/>
  <dc:description/>
  <cp:lastModifiedBy>Axle Barr</cp:lastModifiedBy>
  <cp:revision>138</cp:revision>
  <cp:lastPrinted>2016-07-13T12:32:00Z</cp:lastPrinted>
  <dcterms:created xsi:type="dcterms:W3CDTF">2022-07-13T12:18:00Z</dcterms:created>
  <dcterms:modified xsi:type="dcterms:W3CDTF">2022-09-16T13:41:00Z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0x010100B2E6C7081670374CB6F5A5C915250DEC</vt:lpwstr>
  </property>
  <property fmtid="{D5CDD505-2E9C-101B-9397-08002B2CF9AE}" pid="3" name="CPS Onboarding">
    <vt:bool>false</vt:bool>
  </property>
  <property fmtid="{D5CDD505-2E9C-101B-9397-08002B2CF9AE}" pid="4" name="Template?">
    <vt:bool>true</vt:bool>
  </property>
  <property fmtid="{D5CDD505-2E9C-101B-9397-08002B2CF9AE}" pid="5" name="Development Activity">
    <vt:lpwstr>;#6. Formatting;#</vt:lpwstr>
  </property>
  <property fmtid="{D5CDD505-2E9C-101B-9397-08002B2CF9AE}" pid="6" name="Order">
    <vt:r8>56200</vt:r8>
  </property>
  <property fmtid="{D5CDD505-2E9C-101B-9397-08002B2CF9AE}" pid="7" name="Description0">
    <vt:lpwstr>Rollout of new Word template for use with courses developed after March 2017. This template should also be used for courses that are being fully updated after that time.</vt:lpwstr>
  </property>
  <property fmtid="{D5CDD505-2E9C-101B-9397-08002B2CF9AE}" pid="8" name="Role">
    <vt:lpwstr>;#ID;#CPS;#</vt:lpwstr>
  </property>
  <property fmtid="{D5CDD505-2E9C-101B-9397-08002B2CF9AE}" pid="9" name="Needs Update">
    <vt:bool>false</vt:bool>
  </property>
  <property fmtid="{D5CDD505-2E9C-101B-9397-08002B2CF9AE}" pid="10" name="Archive">
    <vt:bool>false</vt:bool>
  </property>
  <property fmtid="{D5CDD505-2E9C-101B-9397-08002B2CF9AE}" pid="11" name="Doc type">
    <vt:lpwstr>;#Template;#</vt:lpwstr>
  </property>
  <property fmtid="{D5CDD505-2E9C-101B-9397-08002B2CF9AE}" pid="12" name="Delivery Method">
    <vt:lpwstr>;#Classroom Live;#Connected Classroom;#Virtual Classroom;#</vt:lpwstr>
  </property>
  <property fmtid="{D5CDD505-2E9C-101B-9397-08002B2CF9AE}" pid="13" name="Software">
    <vt:lpwstr>;#Word;#</vt:lpwstr>
  </property>
  <property fmtid="{D5CDD505-2E9C-101B-9397-08002B2CF9AE}" pid="14" name="Onboarding">
    <vt:bool>false</vt:bool>
  </property>
  <property fmtid="{D5CDD505-2E9C-101B-9397-08002B2CF9AE}" pid="15" name="Owner/Expert">
    <vt:bool>false</vt:bool>
  </property>
  <property fmtid="{D5CDD505-2E9C-101B-9397-08002B2CF9AE}" pid="16" name="Technology/Systems">
    <vt:lpwstr>;#Design System;#</vt:lpwstr>
  </property>
</Properties>
</file>